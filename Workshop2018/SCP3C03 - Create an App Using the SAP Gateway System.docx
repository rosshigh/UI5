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292089">
        <w:rPr>
          <w:lang w:val="en-US"/>
        </w:rPr>
        <w:t>C03</w:t>
      </w:r>
      <w:r w:rsidR="00703F71">
        <w:rPr>
          <w:lang w:val="en-US"/>
        </w:rPr>
        <w:t xml:space="preserve"> – </w:t>
      </w:r>
      <w:r w:rsidR="001B339F">
        <w:rPr>
          <w:lang w:val="en-US"/>
        </w:rPr>
        <w:t>C</w:t>
      </w:r>
      <w:r w:rsidR="009742BC">
        <w:rPr>
          <w:lang w:val="en-US"/>
        </w:rPr>
        <w:t>reate an App Using the SAP Gateway System</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9742BC" w:rsidP="00EF221F">
            <w:pPr>
              <w:autoSpaceDE w:val="0"/>
              <w:autoSpaceDN w:val="0"/>
              <w:adjustRightInd w:val="0"/>
              <w:rPr>
                <w:rFonts w:cs="Times New Roman"/>
                <w:lang w:val="en-US"/>
              </w:rPr>
            </w:pPr>
            <w:r>
              <w:rPr>
                <w:rFonts w:cs="Times New Roman"/>
                <w:lang w:val="en-US"/>
              </w:rPr>
              <w:t xml:space="preserve">SAP </w:t>
            </w:r>
            <w:r w:rsidR="00EF221F">
              <w:rPr>
                <w:rFonts w:cs="Times New Roman"/>
                <w:lang w:val="en-US"/>
              </w:rPr>
              <w:t>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9742BC" w:rsidP="00EF221F">
            <w:pPr>
              <w:autoSpaceDE w:val="0"/>
              <w:autoSpaceDN w:val="0"/>
              <w:adjustRightInd w:val="0"/>
              <w:rPr>
                <w:rFonts w:cs="Times New Roman"/>
                <w:bCs/>
                <w:lang w:val="en-US"/>
              </w:rPr>
            </w:pPr>
            <w:r>
              <w:rPr>
                <w:rFonts w:cs="Times New Roman"/>
                <w:bCs/>
                <w:lang w:val="en-US"/>
              </w:rPr>
              <w:t>Application Development</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 xml:space="preserve">This case </w:t>
            </w:r>
            <w:r w:rsidR="009742BC">
              <w:rPr>
                <w:rFonts w:cs="Times New Roman"/>
                <w:lang w:val="en-AU"/>
              </w:rPr>
              <w:t>illustrates many of the features and workflows required to develop applications on the SAP Cloud Platform</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9742BC" w:rsidP="00EF221F">
            <w:pPr>
              <w:rPr>
                <w:rFonts w:cs="Times New Roman"/>
                <w:sz w:val="20"/>
                <w:szCs w:val="20"/>
                <w:lang w:val="en-US"/>
              </w:rPr>
            </w:pPr>
            <w:r>
              <w:rPr>
                <w:rFonts w:cs="Times New Roman"/>
                <w:sz w:val="20"/>
                <w:szCs w:val="20"/>
                <w:lang w:val="en-US"/>
              </w:rPr>
              <w:t>SCP3C01</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703F71" w:rsidRDefault="00703F71" w:rsidP="00D8797E">
      <w:pPr>
        <w:rPr>
          <w:rFonts w:asciiTheme="majorHAnsi" w:hAnsiTheme="majorHAnsi"/>
          <w:color w:val="1F497D" w:themeColor="text2"/>
          <w:kern w:val="32"/>
          <w:sz w:val="40"/>
          <w:szCs w:val="32"/>
          <w:lang w:val="en-AU" w:eastAsia="en-US"/>
        </w:rPr>
      </w:pPr>
    </w:p>
    <w:p w:rsidR="00C215E5" w:rsidRDefault="00C215E5" w:rsidP="00C215E5">
      <w:r>
        <w:lastRenderedPageBreak/>
        <w:t>This case illustrates many aspects of developing applications on the SAP Cloud Platform including:</w:t>
      </w:r>
    </w:p>
    <w:p w:rsidR="00C215E5" w:rsidRDefault="00C215E5" w:rsidP="00C215E5">
      <w:pPr>
        <w:pStyle w:val="ListParagraph"/>
        <w:numPr>
          <w:ilvl w:val="0"/>
          <w:numId w:val="28"/>
        </w:numPr>
        <w:spacing w:after="160" w:line="259" w:lineRule="auto"/>
      </w:pPr>
      <w:r>
        <w:t>Creating and using destinations to an SAP Gateway system</w:t>
      </w:r>
    </w:p>
    <w:p w:rsidR="00C215E5" w:rsidRDefault="00C215E5" w:rsidP="00C215E5">
      <w:pPr>
        <w:pStyle w:val="ListParagraph"/>
        <w:numPr>
          <w:ilvl w:val="0"/>
          <w:numId w:val="28"/>
        </w:numPr>
        <w:spacing w:after="160" w:line="259" w:lineRule="auto"/>
      </w:pPr>
      <w:r>
        <w:t>Storing code in the git repository</w:t>
      </w:r>
    </w:p>
    <w:p w:rsidR="00C215E5" w:rsidRDefault="00C215E5" w:rsidP="00C215E5">
      <w:pPr>
        <w:pStyle w:val="ListParagraph"/>
        <w:numPr>
          <w:ilvl w:val="0"/>
          <w:numId w:val="28"/>
        </w:numPr>
        <w:spacing w:after="160" w:line="259" w:lineRule="auto"/>
      </w:pPr>
      <w:r>
        <w:t>Using fragments to modularize code</w:t>
      </w:r>
    </w:p>
    <w:p w:rsidR="00C215E5" w:rsidRDefault="00C215E5" w:rsidP="00C215E5">
      <w:pPr>
        <w:pStyle w:val="ListParagraph"/>
        <w:numPr>
          <w:ilvl w:val="0"/>
          <w:numId w:val="28"/>
        </w:numPr>
        <w:spacing w:after="160" w:line="259" w:lineRule="auto"/>
      </w:pPr>
      <w:r>
        <w:t>Using a Google map</w:t>
      </w:r>
    </w:p>
    <w:p w:rsidR="00C215E5" w:rsidRDefault="00C215E5" w:rsidP="00C215E5"/>
    <w:p w:rsidR="00C215E5" w:rsidRDefault="00C215E5" w:rsidP="00C215E5">
      <w:pPr>
        <w:pStyle w:val="Heading2"/>
      </w:pPr>
      <w:r>
        <w:t>Create an Account on the SAP Gateway Demo System</w:t>
      </w:r>
    </w:p>
    <w:p w:rsidR="00C215E5" w:rsidRDefault="00C215E5" w:rsidP="00C215E5">
      <w:r>
        <w:t xml:space="preserve">Navigate to </w:t>
      </w:r>
      <w:hyperlink r:id="rId9" w:history="1">
        <w:r w:rsidR="003F0962">
          <w:rPr>
            <w:rStyle w:val="Hyperlink"/>
          </w:rPr>
          <w:t>https://register.sapdevcenter.com/SUPSignForms</w:t>
        </w:r>
      </w:hyperlink>
      <w:bookmarkStart w:id="0" w:name="_GoBack"/>
      <w:bookmarkEnd w:id="0"/>
      <w:r>
        <w:t xml:space="preserve"> and log on using your SAP credentials.</w:t>
      </w:r>
    </w:p>
    <w:p w:rsidR="001228DA" w:rsidRDefault="001228DA" w:rsidP="00C215E5"/>
    <w:p w:rsidR="00C215E5" w:rsidRDefault="00C215E5" w:rsidP="00C215E5">
      <w:r>
        <w:t>Agree to the terms and conditions and click Register.</w:t>
      </w:r>
    </w:p>
    <w:p w:rsidR="001228DA" w:rsidRDefault="001228DA" w:rsidP="00C215E5"/>
    <w:p w:rsidR="00C215E5" w:rsidRDefault="00C215E5" w:rsidP="00C215E5">
      <w:r>
        <w:rPr>
          <w:noProof/>
        </w:rPr>
        <w:drawing>
          <wp:inline distT="0" distB="0" distL="0" distR="0" wp14:anchorId="0D5590F0" wp14:editId="26A5F5A5">
            <wp:extent cx="5943600" cy="57715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71515"/>
                    </a:xfrm>
                    <a:prstGeom prst="rect">
                      <a:avLst/>
                    </a:prstGeom>
                  </pic:spPr>
                </pic:pic>
              </a:graphicData>
            </a:graphic>
          </wp:inline>
        </w:drawing>
      </w:r>
    </w:p>
    <w:p w:rsidR="00C215E5" w:rsidRDefault="00C215E5" w:rsidP="00C215E5">
      <w:r>
        <w:t>When you receive the email confirming your registration, click on the link to log on to the SAP Gateway WebGUI so you can create a password.</w:t>
      </w:r>
    </w:p>
    <w:p w:rsidR="00C215E5" w:rsidRDefault="00C215E5" w:rsidP="00C215E5"/>
    <w:p w:rsidR="00C215E5" w:rsidRDefault="00C215E5" w:rsidP="00C215E5">
      <w:r>
        <w:rPr>
          <w:noProof/>
        </w:rPr>
        <w:drawing>
          <wp:inline distT="0" distB="0" distL="0" distR="0" wp14:anchorId="47CD8618" wp14:editId="329E27AD">
            <wp:extent cx="5524500" cy="4629150"/>
            <wp:effectExtent l="0" t="0" r="0" b="0"/>
            <wp:docPr id="55" name="Picture 55" descr="Initial login - change you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login - change your pass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629150"/>
                    </a:xfrm>
                    <a:prstGeom prst="rect">
                      <a:avLst/>
                    </a:prstGeom>
                    <a:noFill/>
                    <a:ln>
                      <a:noFill/>
                    </a:ln>
                  </pic:spPr>
                </pic:pic>
              </a:graphicData>
            </a:graphic>
          </wp:inline>
        </w:drawing>
      </w:r>
    </w:p>
    <w:p w:rsidR="001228DA" w:rsidRDefault="001228DA" w:rsidP="00C215E5"/>
    <w:p w:rsidR="00C215E5" w:rsidRDefault="00C215E5" w:rsidP="00C215E5">
      <w:r>
        <w:t>You now have an account on the SAP Gateway Demo System.</w:t>
      </w:r>
    </w:p>
    <w:p w:rsidR="00C215E5" w:rsidRDefault="00C215E5" w:rsidP="00C215E5">
      <w:pPr>
        <w:pStyle w:val="Heading2"/>
      </w:pPr>
      <w:r>
        <w:t>Create a Destination in the SAP Cloud Platform</w:t>
      </w:r>
    </w:p>
    <w:p w:rsidR="00F81ABC" w:rsidRDefault="00C215E5" w:rsidP="00C215E5">
      <w:r>
        <w:t>In order to access services on remote systems from the SAP Cloud Platform, you must create a Destination in the SAP Cloud Platform Cockpit.  Log onto the SAP Cloud Platform (</w:t>
      </w:r>
      <w:hyperlink r:id="rId12" w:history="1">
        <w:r>
          <w:rPr>
            <w:rStyle w:val="Hyperlink"/>
            <w:rFonts w:ascii="Arial" w:hAnsi="Arial" w:cs="Arial"/>
            <w:color w:val="008FD3"/>
            <w:sz w:val="21"/>
            <w:szCs w:val="21"/>
            <w:shd w:val="clear" w:color="auto" w:fill="FFFFFF"/>
          </w:rPr>
          <w:t>https://account.hanatrial.ondemand.com</w:t>
        </w:r>
      </w:hyperlink>
      <w:r>
        <w:t xml:space="preserve">).  </w:t>
      </w:r>
      <w:r w:rsidR="00F81ABC">
        <w:t>Click New Trial.</w:t>
      </w:r>
    </w:p>
    <w:p w:rsidR="00F81ABC" w:rsidRDefault="00F81ABC" w:rsidP="00F81ABC">
      <w:pPr>
        <w:jc w:val="center"/>
      </w:pPr>
    </w:p>
    <w:p w:rsidR="00F81ABC" w:rsidRDefault="00F81ABC" w:rsidP="00F81ABC">
      <w:pPr>
        <w:jc w:val="center"/>
      </w:pPr>
    </w:p>
    <w:p w:rsidR="00F81ABC" w:rsidRDefault="00F81ABC" w:rsidP="00C215E5">
      <w:r>
        <w:rPr>
          <w:noProof/>
        </w:rPr>
        <w:drawing>
          <wp:inline distT="0" distB="0" distL="0" distR="0" wp14:anchorId="77DF5BCC" wp14:editId="72FAF463">
            <wp:extent cx="376237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1533525"/>
                    </a:xfrm>
                    <a:prstGeom prst="rect">
                      <a:avLst/>
                    </a:prstGeom>
                  </pic:spPr>
                </pic:pic>
              </a:graphicData>
            </a:graphic>
          </wp:inline>
        </w:drawing>
      </w:r>
    </w:p>
    <w:p w:rsidR="00F81ABC" w:rsidRDefault="00F81ABC" w:rsidP="00C215E5"/>
    <w:p w:rsidR="00C215E5" w:rsidRDefault="00C215E5" w:rsidP="00C215E5">
      <w:r>
        <w:t xml:space="preserve">Navigate to Connectivity </w:t>
      </w:r>
      <w:r>
        <w:rPr>
          <w:rFonts w:cstheme="minorHAnsi"/>
        </w:rPr>
        <w:t>→</w:t>
      </w:r>
      <w:r>
        <w:t xml:space="preserve"> Destinations using the menu on the left.</w:t>
      </w:r>
    </w:p>
    <w:p w:rsidR="001228DA" w:rsidRDefault="001228DA" w:rsidP="00C215E5"/>
    <w:p w:rsidR="00C215E5" w:rsidRDefault="00C215E5" w:rsidP="00C215E5">
      <w:r>
        <w:rPr>
          <w:noProof/>
        </w:rPr>
        <w:lastRenderedPageBreak/>
        <w:drawing>
          <wp:inline distT="0" distB="0" distL="0" distR="0" wp14:anchorId="27CDF181" wp14:editId="22B6B4E3">
            <wp:extent cx="2552700" cy="1485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85900"/>
                    </a:xfrm>
                    <a:prstGeom prst="rect">
                      <a:avLst/>
                    </a:prstGeom>
                  </pic:spPr>
                </pic:pic>
              </a:graphicData>
            </a:graphic>
          </wp:inline>
        </w:drawing>
      </w:r>
    </w:p>
    <w:p w:rsidR="001228DA" w:rsidRDefault="001228DA" w:rsidP="00C215E5"/>
    <w:p w:rsidR="00C215E5" w:rsidRDefault="00C215E5" w:rsidP="00C215E5">
      <w:r>
        <w:t>Click New Destination and then enter the details shown below:</w:t>
      </w:r>
    </w:p>
    <w:p w:rsidR="001228DA" w:rsidRDefault="001228DA" w:rsidP="00C215E5"/>
    <w:p w:rsidR="00C215E5" w:rsidRDefault="00C215E5" w:rsidP="00C215E5">
      <w:r>
        <w:rPr>
          <w:noProof/>
        </w:rPr>
        <w:drawing>
          <wp:inline distT="0" distB="0" distL="0" distR="0" wp14:anchorId="564625D5" wp14:editId="5C262D26">
            <wp:extent cx="449580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561975"/>
                    </a:xfrm>
                    <a:prstGeom prst="rect">
                      <a:avLst/>
                    </a:prstGeom>
                  </pic:spPr>
                </pic:pic>
              </a:graphicData>
            </a:graphic>
          </wp:inline>
        </w:drawing>
      </w:r>
    </w:p>
    <w:p w:rsidR="00C215E5" w:rsidRDefault="00C215E5"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7383"/>
      </w:tblGrid>
      <w:tr w:rsidR="00C215E5" w:rsidTr="005C01D0">
        <w:tc>
          <w:tcPr>
            <w:tcW w:w="1620" w:type="dxa"/>
          </w:tcPr>
          <w:p w:rsidR="00C215E5" w:rsidRDefault="00C215E5" w:rsidP="005C01D0">
            <w:r>
              <w:t>Name</w:t>
            </w:r>
          </w:p>
        </w:tc>
        <w:tc>
          <w:tcPr>
            <w:tcW w:w="7730" w:type="dxa"/>
          </w:tcPr>
          <w:p w:rsidR="00C215E5" w:rsidRDefault="00C215E5" w:rsidP="005C01D0">
            <w:r>
              <w:t>SAP Gateway</w:t>
            </w:r>
          </w:p>
        </w:tc>
      </w:tr>
      <w:tr w:rsidR="00C215E5" w:rsidTr="005C01D0">
        <w:tc>
          <w:tcPr>
            <w:tcW w:w="1620" w:type="dxa"/>
          </w:tcPr>
          <w:p w:rsidR="00C215E5" w:rsidRDefault="00C215E5" w:rsidP="005C01D0">
            <w:r>
              <w:t>Type</w:t>
            </w:r>
          </w:p>
        </w:tc>
        <w:tc>
          <w:tcPr>
            <w:tcW w:w="7730" w:type="dxa"/>
          </w:tcPr>
          <w:p w:rsidR="00C215E5" w:rsidRDefault="00C215E5" w:rsidP="005C01D0">
            <w:r>
              <w:t>HTTP</w:t>
            </w:r>
          </w:p>
        </w:tc>
      </w:tr>
      <w:tr w:rsidR="00C215E5" w:rsidTr="005C01D0">
        <w:tc>
          <w:tcPr>
            <w:tcW w:w="1620" w:type="dxa"/>
          </w:tcPr>
          <w:p w:rsidR="00C215E5" w:rsidRDefault="00C215E5" w:rsidP="005C01D0">
            <w:r>
              <w:t>Description</w:t>
            </w:r>
          </w:p>
        </w:tc>
        <w:tc>
          <w:tcPr>
            <w:tcW w:w="7730" w:type="dxa"/>
          </w:tcPr>
          <w:p w:rsidR="00C215E5" w:rsidRDefault="00C215E5" w:rsidP="005C01D0">
            <w:r>
              <w:t>SAP Gateway ES5</w:t>
            </w:r>
          </w:p>
        </w:tc>
      </w:tr>
      <w:tr w:rsidR="00C215E5" w:rsidTr="005C01D0">
        <w:tc>
          <w:tcPr>
            <w:tcW w:w="1620" w:type="dxa"/>
          </w:tcPr>
          <w:p w:rsidR="00C215E5" w:rsidRDefault="00C215E5" w:rsidP="005C01D0">
            <w:r>
              <w:t>URL</w:t>
            </w:r>
          </w:p>
        </w:tc>
        <w:tc>
          <w:tcPr>
            <w:tcW w:w="7730" w:type="dxa"/>
          </w:tcPr>
          <w:p w:rsidR="00C215E5" w:rsidRDefault="00C215E5" w:rsidP="005C01D0">
            <w:r w:rsidRPr="00122618">
              <w:t>https://sapes5.sapdevcenter.com</w:t>
            </w:r>
          </w:p>
        </w:tc>
      </w:tr>
      <w:tr w:rsidR="00C215E5" w:rsidTr="005C01D0">
        <w:tc>
          <w:tcPr>
            <w:tcW w:w="1620" w:type="dxa"/>
          </w:tcPr>
          <w:p w:rsidR="00C215E5" w:rsidRDefault="00C215E5" w:rsidP="005C01D0">
            <w:r>
              <w:t>Proxy Type</w:t>
            </w:r>
          </w:p>
        </w:tc>
        <w:tc>
          <w:tcPr>
            <w:tcW w:w="7730" w:type="dxa"/>
          </w:tcPr>
          <w:p w:rsidR="00C215E5" w:rsidRDefault="00C215E5" w:rsidP="005C01D0">
            <w:r>
              <w:t>Internet</w:t>
            </w:r>
          </w:p>
        </w:tc>
      </w:tr>
      <w:tr w:rsidR="00C215E5" w:rsidTr="005C01D0">
        <w:tc>
          <w:tcPr>
            <w:tcW w:w="1620" w:type="dxa"/>
          </w:tcPr>
          <w:p w:rsidR="00C215E5" w:rsidRDefault="00C215E5" w:rsidP="005C01D0">
            <w:r>
              <w:t>Authentication</w:t>
            </w:r>
          </w:p>
        </w:tc>
        <w:tc>
          <w:tcPr>
            <w:tcW w:w="7730" w:type="dxa"/>
          </w:tcPr>
          <w:p w:rsidR="00C215E5" w:rsidRDefault="00C215E5" w:rsidP="005C01D0">
            <w:r>
              <w:t>BasicAuthentication</w:t>
            </w:r>
          </w:p>
        </w:tc>
      </w:tr>
      <w:tr w:rsidR="00C215E5" w:rsidTr="005C01D0">
        <w:tc>
          <w:tcPr>
            <w:tcW w:w="1620" w:type="dxa"/>
          </w:tcPr>
          <w:p w:rsidR="00C215E5" w:rsidRDefault="00C215E5" w:rsidP="005C01D0">
            <w:r>
              <w:t>User</w:t>
            </w:r>
          </w:p>
        </w:tc>
        <w:tc>
          <w:tcPr>
            <w:tcW w:w="7730" w:type="dxa"/>
          </w:tcPr>
          <w:p w:rsidR="00C215E5" w:rsidRDefault="00C215E5" w:rsidP="005C01D0">
            <w:r>
              <w:t>Your SAP Gateway User ID</w:t>
            </w:r>
          </w:p>
        </w:tc>
      </w:tr>
      <w:tr w:rsidR="00C215E5" w:rsidTr="005C01D0">
        <w:tc>
          <w:tcPr>
            <w:tcW w:w="1620" w:type="dxa"/>
          </w:tcPr>
          <w:p w:rsidR="00C215E5" w:rsidRDefault="00C215E5" w:rsidP="005C01D0">
            <w:r>
              <w:t>Password</w:t>
            </w:r>
          </w:p>
        </w:tc>
        <w:tc>
          <w:tcPr>
            <w:tcW w:w="7730" w:type="dxa"/>
          </w:tcPr>
          <w:p w:rsidR="00C215E5" w:rsidRDefault="00C215E5" w:rsidP="005C01D0">
            <w:r>
              <w:t>Your SAP Gateway Password</w:t>
            </w:r>
          </w:p>
        </w:tc>
      </w:tr>
    </w:tbl>
    <w:p w:rsidR="00C215E5" w:rsidRDefault="00C215E5" w:rsidP="00C215E5">
      <w:r>
        <w:rPr>
          <w:noProof/>
        </w:rPr>
        <w:drawing>
          <wp:inline distT="0" distB="0" distL="0" distR="0" wp14:anchorId="3F9F03AA" wp14:editId="525C6A12">
            <wp:extent cx="493395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181350"/>
                    </a:xfrm>
                    <a:prstGeom prst="rect">
                      <a:avLst/>
                    </a:prstGeom>
                  </pic:spPr>
                </pic:pic>
              </a:graphicData>
            </a:graphic>
          </wp:inline>
        </w:drawing>
      </w:r>
    </w:p>
    <w:p w:rsidR="001228DA" w:rsidRDefault="001228DA" w:rsidP="00C215E5">
      <w:pPr>
        <w:rPr>
          <w:b/>
        </w:rPr>
      </w:pPr>
    </w:p>
    <w:p w:rsidR="00C215E5" w:rsidRDefault="00C215E5" w:rsidP="00C215E5">
      <w:r w:rsidRPr="00122618">
        <w:rPr>
          <w:b/>
        </w:rPr>
        <w:t>Before saving</w:t>
      </w:r>
      <w:r>
        <w:rPr>
          <w:b/>
        </w:rPr>
        <w:t xml:space="preserve"> </w:t>
      </w:r>
      <w:r>
        <w:t>use the New Property button to add the following three properties:</w:t>
      </w:r>
    </w:p>
    <w:p w:rsidR="001228DA" w:rsidRDefault="001228DA"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6631"/>
      </w:tblGrid>
      <w:tr w:rsidR="00C215E5" w:rsidTr="005C01D0">
        <w:tc>
          <w:tcPr>
            <w:tcW w:w="2425" w:type="dxa"/>
          </w:tcPr>
          <w:p w:rsidR="00C215E5" w:rsidRDefault="00C215E5" w:rsidP="005C01D0">
            <w:r>
              <w:t>WebIDEEnabled</w:t>
            </w:r>
          </w:p>
        </w:tc>
        <w:tc>
          <w:tcPr>
            <w:tcW w:w="6925" w:type="dxa"/>
          </w:tcPr>
          <w:p w:rsidR="00C215E5" w:rsidRDefault="00C215E5" w:rsidP="005C01D0">
            <w:r>
              <w:t>True</w:t>
            </w:r>
          </w:p>
        </w:tc>
      </w:tr>
      <w:tr w:rsidR="00C215E5" w:rsidTr="005C01D0">
        <w:tc>
          <w:tcPr>
            <w:tcW w:w="2425" w:type="dxa"/>
          </w:tcPr>
          <w:p w:rsidR="00C215E5" w:rsidRDefault="00C215E5" w:rsidP="005C01D0">
            <w:r>
              <w:t>WebIDESystem</w:t>
            </w:r>
          </w:p>
        </w:tc>
        <w:tc>
          <w:tcPr>
            <w:tcW w:w="6925" w:type="dxa"/>
          </w:tcPr>
          <w:p w:rsidR="00C215E5" w:rsidRDefault="00C215E5" w:rsidP="005C01D0">
            <w:r>
              <w:t>Gateway</w:t>
            </w:r>
          </w:p>
        </w:tc>
      </w:tr>
      <w:tr w:rsidR="00C215E5" w:rsidTr="005C01D0">
        <w:tc>
          <w:tcPr>
            <w:tcW w:w="2425" w:type="dxa"/>
          </w:tcPr>
          <w:p w:rsidR="00C215E5" w:rsidRDefault="00C215E5" w:rsidP="005C01D0">
            <w:r>
              <w:t>WebIDEUsage</w:t>
            </w:r>
          </w:p>
        </w:tc>
        <w:tc>
          <w:tcPr>
            <w:tcW w:w="6925" w:type="dxa"/>
          </w:tcPr>
          <w:p w:rsidR="00C215E5" w:rsidRDefault="00C215E5" w:rsidP="005C01D0">
            <w:r>
              <w:t>odata_abap</w:t>
            </w:r>
          </w:p>
        </w:tc>
      </w:tr>
    </w:tbl>
    <w:p w:rsidR="00C215E5" w:rsidRDefault="00C215E5" w:rsidP="00C215E5"/>
    <w:p w:rsidR="00C215E5" w:rsidRDefault="00C215E5" w:rsidP="00C215E5">
      <w:r>
        <w:rPr>
          <w:noProof/>
        </w:rPr>
        <w:lastRenderedPageBreak/>
        <w:drawing>
          <wp:inline distT="0" distB="0" distL="0" distR="0" wp14:anchorId="3E5E2229" wp14:editId="3C514EC5">
            <wp:extent cx="546735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2486025"/>
                    </a:xfrm>
                    <a:prstGeom prst="rect">
                      <a:avLst/>
                    </a:prstGeom>
                  </pic:spPr>
                </pic:pic>
              </a:graphicData>
            </a:graphic>
          </wp:inline>
        </w:drawing>
      </w:r>
    </w:p>
    <w:p w:rsidR="00C215E5" w:rsidRDefault="00C215E5" w:rsidP="00C215E5">
      <w:r>
        <w:t>Once you save the destination, you can use the Check Connection button to make sure the URL can be reached.</w:t>
      </w:r>
    </w:p>
    <w:p w:rsidR="001228DA" w:rsidRDefault="001228DA" w:rsidP="00C215E5"/>
    <w:p w:rsidR="00C215E5" w:rsidRDefault="00C215E5" w:rsidP="00C215E5">
      <w:r>
        <w:rPr>
          <w:noProof/>
        </w:rPr>
        <w:drawing>
          <wp:inline distT="0" distB="0" distL="0" distR="0" wp14:anchorId="1647A72C" wp14:editId="55E50106">
            <wp:extent cx="5943600" cy="1461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1135"/>
                    </a:xfrm>
                    <a:prstGeom prst="rect">
                      <a:avLst/>
                    </a:prstGeom>
                  </pic:spPr>
                </pic:pic>
              </a:graphicData>
            </a:graphic>
          </wp:inline>
        </w:drawing>
      </w:r>
    </w:p>
    <w:p w:rsidR="001228DA" w:rsidRDefault="001228DA" w:rsidP="00C215E5">
      <w:r>
        <w:t>The results are sometimes ambiguous.  The only result that is definately a problem is a 404 – Not Found error.</w:t>
      </w:r>
    </w:p>
    <w:p w:rsidR="00C215E5" w:rsidRDefault="00C215E5" w:rsidP="00C215E5">
      <w:pPr>
        <w:pStyle w:val="Heading2"/>
      </w:pPr>
      <w:r>
        <w:t>Create an SAPUI5 App Using the Destination</w:t>
      </w:r>
    </w:p>
    <w:p w:rsidR="00C215E5" w:rsidRDefault="00C215E5" w:rsidP="00C215E5">
      <w:r>
        <w:t>Use the menu on the left to navigate to Services.  Either search for or scroll down until you find the SAP Web IDE tile (if you’ve bookmarked the link to the Web IDE you can go directly there).</w:t>
      </w:r>
    </w:p>
    <w:p w:rsidR="001228DA" w:rsidRDefault="001228DA" w:rsidP="00C215E5"/>
    <w:p w:rsidR="00C215E5" w:rsidRDefault="00C215E5" w:rsidP="00C215E5">
      <w:r>
        <w:rPr>
          <w:noProof/>
        </w:rPr>
        <w:drawing>
          <wp:inline distT="0" distB="0" distL="0" distR="0" wp14:anchorId="4D652C4E" wp14:editId="3D61801B">
            <wp:extent cx="35814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2257425"/>
                    </a:xfrm>
                    <a:prstGeom prst="rect">
                      <a:avLst/>
                    </a:prstGeom>
                  </pic:spPr>
                </pic:pic>
              </a:graphicData>
            </a:graphic>
          </wp:inline>
        </w:drawing>
      </w:r>
    </w:p>
    <w:p w:rsidR="001228DA" w:rsidRDefault="001228DA" w:rsidP="00C215E5"/>
    <w:p w:rsidR="00C215E5" w:rsidRDefault="00C215E5" w:rsidP="00C215E5">
      <w:r>
        <w:t>Click the tile and then click Go to Service to open the Web IDE.</w:t>
      </w:r>
    </w:p>
    <w:p w:rsidR="001228DA" w:rsidRDefault="001228DA" w:rsidP="00C215E5"/>
    <w:p w:rsidR="00C215E5" w:rsidRDefault="00C215E5" w:rsidP="00C215E5">
      <w:r>
        <w:lastRenderedPageBreak/>
        <w:t xml:space="preserve">Either click the </w:t>
      </w:r>
      <w:r w:rsidR="001228DA">
        <w:t xml:space="preserve">New Project from Template </w:t>
      </w:r>
      <w:r>
        <w:t xml:space="preserve">icon or use File </w:t>
      </w:r>
      <w:r>
        <w:rPr>
          <w:rFonts w:cstheme="minorHAnsi"/>
        </w:rPr>
        <w:t>→</w:t>
      </w:r>
      <w:r>
        <w:t xml:space="preserve"> Project From Template to create a new project.</w:t>
      </w:r>
    </w:p>
    <w:p w:rsidR="001228DA" w:rsidRDefault="001228DA" w:rsidP="00C215E5"/>
    <w:p w:rsidR="001228DA" w:rsidRDefault="001228DA" w:rsidP="00C215E5">
      <w:r>
        <w:rPr>
          <w:noProof/>
        </w:rPr>
        <w:drawing>
          <wp:inline distT="0" distB="0" distL="0" distR="0" wp14:anchorId="23B67E3D" wp14:editId="2B15BAB6">
            <wp:extent cx="117157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575" cy="1114425"/>
                    </a:xfrm>
                    <a:prstGeom prst="rect">
                      <a:avLst/>
                    </a:prstGeom>
                  </pic:spPr>
                </pic:pic>
              </a:graphicData>
            </a:graphic>
          </wp:inline>
        </w:drawing>
      </w:r>
    </w:p>
    <w:p w:rsidR="001228DA" w:rsidRDefault="001228DA" w:rsidP="00C215E5"/>
    <w:p w:rsidR="00C215E5" w:rsidRDefault="00C215E5" w:rsidP="00C215E5">
      <w:r>
        <w:t>Select the Fiori Master-Detail Application template.  You may have to use the fields above the template tiles to search for the correct template.  Click Next.</w:t>
      </w:r>
    </w:p>
    <w:p w:rsidR="00C215E5" w:rsidRDefault="00C215E5" w:rsidP="00C215E5">
      <w:r>
        <w:rPr>
          <w:noProof/>
        </w:rPr>
        <w:drawing>
          <wp:inline distT="0" distB="0" distL="0" distR="0" wp14:anchorId="61D9A20E" wp14:editId="752ACF8B">
            <wp:extent cx="165735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1400175"/>
                    </a:xfrm>
                    <a:prstGeom prst="rect">
                      <a:avLst/>
                    </a:prstGeom>
                  </pic:spPr>
                </pic:pic>
              </a:graphicData>
            </a:graphic>
          </wp:inline>
        </w:drawing>
      </w:r>
    </w:p>
    <w:p w:rsidR="001228DA" w:rsidRDefault="001228DA" w:rsidP="00C215E5"/>
    <w:p w:rsidR="00C215E5" w:rsidRDefault="00C215E5" w:rsidP="00C215E5">
      <w:r>
        <w:t>Name the project and click Next.</w:t>
      </w:r>
    </w:p>
    <w:p w:rsidR="00C215E5" w:rsidRDefault="00C215E5" w:rsidP="00C215E5">
      <w:r>
        <w:rPr>
          <w:noProof/>
        </w:rPr>
        <w:drawing>
          <wp:inline distT="0" distB="0" distL="0" distR="0" wp14:anchorId="06690D3F" wp14:editId="072DE635">
            <wp:extent cx="53816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1847850"/>
                    </a:xfrm>
                    <a:prstGeom prst="rect">
                      <a:avLst/>
                    </a:prstGeom>
                  </pic:spPr>
                </pic:pic>
              </a:graphicData>
            </a:graphic>
          </wp:inline>
        </w:drawing>
      </w:r>
    </w:p>
    <w:p w:rsidR="00C215E5" w:rsidRDefault="00C215E5" w:rsidP="00C215E5">
      <w:r>
        <w:t xml:space="preserve">Select the Destination </w:t>
      </w:r>
      <w:r w:rsidR="001228DA">
        <w:t xml:space="preserve">you created above </w:t>
      </w:r>
      <w:r>
        <w:t>from the dropdown list.</w:t>
      </w:r>
    </w:p>
    <w:p w:rsidR="00C215E5" w:rsidRDefault="00C215E5" w:rsidP="00C215E5">
      <w:r>
        <w:rPr>
          <w:noProof/>
        </w:rPr>
        <w:lastRenderedPageBreak/>
        <w:drawing>
          <wp:inline distT="0" distB="0" distL="0" distR="0" wp14:anchorId="06E53B33" wp14:editId="231CD2FE">
            <wp:extent cx="503872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3133725"/>
                    </a:xfrm>
                    <a:prstGeom prst="rect">
                      <a:avLst/>
                    </a:prstGeom>
                  </pic:spPr>
                </pic:pic>
              </a:graphicData>
            </a:graphic>
          </wp:inline>
        </w:drawing>
      </w:r>
    </w:p>
    <w:p w:rsidR="001228DA" w:rsidRDefault="001228DA" w:rsidP="00C215E5"/>
    <w:p w:rsidR="00C215E5" w:rsidRDefault="00C215E5" w:rsidP="00C215E5">
      <w:r>
        <w:t>Scroll down and select the GWDEMO oData Service.  Click Next.</w:t>
      </w:r>
    </w:p>
    <w:p w:rsidR="001228DA" w:rsidRDefault="001228DA" w:rsidP="00C215E5"/>
    <w:p w:rsidR="00C215E5" w:rsidRDefault="00C215E5" w:rsidP="00C215E5">
      <w:r>
        <w:rPr>
          <w:noProof/>
        </w:rPr>
        <w:drawing>
          <wp:inline distT="0" distB="0" distL="0" distR="0" wp14:anchorId="23D72E58" wp14:editId="1119B82B">
            <wp:extent cx="594360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90625"/>
                    </a:xfrm>
                    <a:prstGeom prst="rect">
                      <a:avLst/>
                    </a:prstGeom>
                  </pic:spPr>
                </pic:pic>
              </a:graphicData>
            </a:graphic>
          </wp:inline>
        </w:drawing>
      </w:r>
    </w:p>
    <w:p w:rsidR="00C215E5" w:rsidRDefault="00C215E5" w:rsidP="00C215E5"/>
    <w:p w:rsidR="001228DA" w:rsidRDefault="001228DA" w:rsidP="00C215E5"/>
    <w:p w:rsidR="00C215E5" w:rsidRDefault="00C215E5" w:rsidP="00C215E5">
      <w:r>
        <w:t>Enter the following Application Settings:</w:t>
      </w:r>
    </w:p>
    <w:p w:rsidR="001228DA" w:rsidRDefault="001228DA" w:rsidP="00C215E5"/>
    <w:p w:rsidR="00C215E5" w:rsidRDefault="00C215E5" w:rsidP="00C215E5">
      <w:r>
        <w:rPr>
          <w:noProof/>
        </w:rPr>
        <w:drawing>
          <wp:inline distT="0" distB="0" distL="0" distR="0" wp14:anchorId="22BB0710" wp14:editId="7C0AC88D">
            <wp:extent cx="5943600" cy="1633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3855"/>
                    </a:xfrm>
                    <a:prstGeom prst="rect">
                      <a:avLst/>
                    </a:prstGeom>
                  </pic:spPr>
                </pic:pic>
              </a:graphicData>
            </a:graphic>
          </wp:inline>
        </w:drawing>
      </w:r>
    </w:p>
    <w:p w:rsidR="001228DA" w:rsidRDefault="001228DA" w:rsidP="00C215E5"/>
    <w:p w:rsidR="00C215E5" w:rsidRDefault="00C215E5" w:rsidP="00C215E5">
      <w:r>
        <w:t>Enter the following for the Data Binding – Object:</w:t>
      </w:r>
    </w:p>
    <w:p w:rsidR="00C215E5" w:rsidRDefault="00C215E5" w:rsidP="00C215E5">
      <w:r>
        <w:rPr>
          <w:noProof/>
        </w:rPr>
        <w:lastRenderedPageBreak/>
        <w:drawing>
          <wp:inline distT="0" distB="0" distL="0" distR="0" wp14:anchorId="44BCBDF6" wp14:editId="17D06036">
            <wp:extent cx="5943600" cy="1743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rsidR="001228DA" w:rsidRDefault="001228DA" w:rsidP="00C215E5"/>
    <w:p w:rsidR="00C215E5" w:rsidRDefault="00C215E5" w:rsidP="00C215E5">
      <w:r>
        <w:t>Enter the following for the Data Binding – Line Item:</w:t>
      </w:r>
    </w:p>
    <w:p w:rsidR="00C215E5" w:rsidRDefault="00C215E5" w:rsidP="00C215E5">
      <w:r>
        <w:rPr>
          <w:noProof/>
        </w:rPr>
        <w:drawing>
          <wp:inline distT="0" distB="0" distL="0" distR="0" wp14:anchorId="3007A2ED" wp14:editId="3002377D">
            <wp:extent cx="5943600" cy="2045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970"/>
                    </a:xfrm>
                    <a:prstGeom prst="rect">
                      <a:avLst/>
                    </a:prstGeom>
                  </pic:spPr>
                </pic:pic>
              </a:graphicData>
            </a:graphic>
          </wp:inline>
        </w:drawing>
      </w:r>
    </w:p>
    <w:p w:rsidR="00C215E5" w:rsidRDefault="00C215E5" w:rsidP="00C215E5">
      <w:r>
        <w:t>Click Finish to create the Project.</w:t>
      </w:r>
    </w:p>
    <w:p w:rsidR="00C215E5" w:rsidRDefault="00C215E5" w:rsidP="00C215E5">
      <w:r>
        <w:rPr>
          <w:noProof/>
        </w:rPr>
        <w:drawing>
          <wp:inline distT="0" distB="0" distL="0" distR="0" wp14:anchorId="601784A2" wp14:editId="01482CF9">
            <wp:extent cx="1371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600" cy="3057525"/>
                    </a:xfrm>
                    <a:prstGeom prst="rect">
                      <a:avLst/>
                    </a:prstGeom>
                  </pic:spPr>
                </pic:pic>
              </a:graphicData>
            </a:graphic>
          </wp:inline>
        </w:drawing>
      </w:r>
    </w:p>
    <w:p w:rsidR="00C215E5" w:rsidRDefault="00C215E5" w:rsidP="00C215E5">
      <w:pPr>
        <w:pStyle w:val="Heading2"/>
      </w:pPr>
      <w:r>
        <w:t>Update the Application Texts</w:t>
      </w:r>
    </w:p>
    <w:p w:rsidR="00C215E5" w:rsidRDefault="00C215E5" w:rsidP="00C215E5">
      <w:r>
        <w:t>To facilitate internationalization of application texts, text values are stored separately in properties files.  Open the i18n.properties file located in the project’s webapp/i18n folder.  Make the following substitutions (you can use ctrl+H to open the find and replace dialog):</w:t>
      </w:r>
    </w:p>
    <w:p w:rsidR="001228DA" w:rsidRDefault="001228DA" w:rsidP="00C215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5419"/>
      </w:tblGrid>
      <w:tr w:rsidR="00C215E5" w:rsidTr="005C01D0">
        <w:tc>
          <w:tcPr>
            <w:tcW w:w="3415" w:type="dxa"/>
          </w:tcPr>
          <w:p w:rsidR="00C215E5" w:rsidRDefault="00C215E5" w:rsidP="005C01D0">
            <w:r>
              <w:t>&lt;RelatedContactsPlural&gt;</w:t>
            </w:r>
          </w:p>
        </w:tc>
        <w:tc>
          <w:tcPr>
            <w:tcW w:w="5935" w:type="dxa"/>
          </w:tcPr>
          <w:p w:rsidR="00C215E5" w:rsidRDefault="00C215E5" w:rsidP="005C01D0">
            <w:r>
              <w:t>Contacts</w:t>
            </w:r>
          </w:p>
        </w:tc>
      </w:tr>
      <w:tr w:rsidR="00C215E5" w:rsidTr="005C01D0">
        <w:tc>
          <w:tcPr>
            <w:tcW w:w="3415" w:type="dxa"/>
          </w:tcPr>
          <w:p w:rsidR="00C215E5" w:rsidRDefault="00C215E5" w:rsidP="005C01D0">
            <w:r>
              <w:t>&lt;BusinessPartnerCollectionPlural&gt;</w:t>
            </w:r>
          </w:p>
        </w:tc>
        <w:tc>
          <w:tcPr>
            <w:tcW w:w="5935" w:type="dxa"/>
          </w:tcPr>
          <w:p w:rsidR="00C215E5" w:rsidRDefault="00C215E5" w:rsidP="005C01D0">
            <w:r>
              <w:t>Business Partners</w:t>
            </w:r>
          </w:p>
        </w:tc>
      </w:tr>
      <w:tr w:rsidR="00C215E5" w:rsidTr="005C01D0">
        <w:tc>
          <w:tcPr>
            <w:tcW w:w="3415" w:type="dxa"/>
          </w:tcPr>
          <w:p w:rsidR="00C215E5" w:rsidRDefault="00C215E5" w:rsidP="005C01D0">
            <w:r>
              <w:lastRenderedPageBreak/>
              <w:t>&lt;BusinessPartnerCollection&gt;</w:t>
            </w:r>
          </w:p>
        </w:tc>
        <w:tc>
          <w:tcPr>
            <w:tcW w:w="5935" w:type="dxa"/>
          </w:tcPr>
          <w:p w:rsidR="00C215E5" w:rsidRDefault="00C215E5" w:rsidP="005C01D0">
            <w:r>
              <w:t>Business Partner</w:t>
            </w:r>
          </w:p>
        </w:tc>
      </w:tr>
      <w:tr w:rsidR="00C215E5" w:rsidTr="005C01D0">
        <w:tc>
          <w:tcPr>
            <w:tcW w:w="3415" w:type="dxa"/>
          </w:tcPr>
          <w:p w:rsidR="00C215E5" w:rsidRDefault="00C215E5" w:rsidP="005C01D0">
            <w:r>
              <w:t>&lt;FirstColumnName&gt;</w:t>
            </w:r>
          </w:p>
        </w:tc>
        <w:tc>
          <w:tcPr>
            <w:tcW w:w="5935" w:type="dxa"/>
          </w:tcPr>
          <w:p w:rsidR="00C215E5" w:rsidRDefault="00C215E5" w:rsidP="005C01D0">
            <w:r>
              <w:t>Related Contacts</w:t>
            </w:r>
          </w:p>
        </w:tc>
      </w:tr>
      <w:tr w:rsidR="00C215E5" w:rsidTr="005C01D0">
        <w:tc>
          <w:tcPr>
            <w:tcW w:w="3415" w:type="dxa"/>
          </w:tcPr>
          <w:p w:rsidR="00C215E5" w:rsidRDefault="00C215E5" w:rsidP="005C01D0">
            <w:r>
              <w:t>&lt;LastColumnName&gt;</w:t>
            </w:r>
          </w:p>
        </w:tc>
        <w:tc>
          <w:tcPr>
            <w:tcW w:w="5935" w:type="dxa"/>
          </w:tcPr>
          <w:p w:rsidR="00C215E5" w:rsidRDefault="00C215E5" w:rsidP="005C01D0">
            <w:r>
              <w:t>Country</w:t>
            </w:r>
          </w:p>
        </w:tc>
      </w:tr>
    </w:tbl>
    <w:p w:rsidR="00C215E5" w:rsidRPr="007F6714" w:rsidRDefault="00C215E5" w:rsidP="00C215E5"/>
    <w:p w:rsidR="001228DA" w:rsidRDefault="00C215E5" w:rsidP="00C215E5">
      <w:pPr>
        <w:rPr>
          <w:noProof/>
        </w:rPr>
      </w:pPr>
      <w:r>
        <w:t xml:space="preserve">Run your app by selecting the project folder and clicking </w:t>
      </w:r>
      <w:r>
        <w:rPr>
          <w:noProof/>
        </w:rPr>
        <w:drawing>
          <wp:inline distT="0" distB="0" distL="0" distR="0" wp14:anchorId="48F1F212" wp14:editId="04E07D6D">
            <wp:extent cx="4191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23850"/>
                    </a:xfrm>
                    <a:prstGeom prst="rect">
                      <a:avLst/>
                    </a:prstGeom>
                  </pic:spPr>
                </pic:pic>
              </a:graphicData>
            </a:graphic>
          </wp:inline>
        </w:drawing>
      </w:r>
      <w:r>
        <w:t>.</w:t>
      </w:r>
    </w:p>
    <w:p w:rsidR="001228DA" w:rsidRDefault="001228DA" w:rsidP="00C215E5">
      <w:pPr>
        <w:rPr>
          <w:noProof/>
        </w:rPr>
      </w:pPr>
    </w:p>
    <w:p w:rsidR="00C215E5" w:rsidRDefault="001228DA" w:rsidP="00C215E5">
      <w:r>
        <w:rPr>
          <w:noProof/>
        </w:rPr>
        <w:drawing>
          <wp:inline distT="0" distB="0" distL="0" distR="0" wp14:anchorId="05857C75" wp14:editId="6D04504B">
            <wp:extent cx="5731510" cy="2765331"/>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5331"/>
                    </a:xfrm>
                    <a:prstGeom prst="rect">
                      <a:avLst/>
                    </a:prstGeom>
                  </pic:spPr>
                </pic:pic>
              </a:graphicData>
            </a:graphic>
          </wp:inline>
        </w:drawing>
      </w:r>
    </w:p>
    <w:p w:rsidR="00C215E5" w:rsidRDefault="00C215E5" w:rsidP="00C215E5"/>
    <w:p w:rsidR="00C215E5" w:rsidRDefault="00C215E5" w:rsidP="00C215E5">
      <w:pPr>
        <w:pStyle w:val="Heading2"/>
      </w:pPr>
      <w:r>
        <w:t>Commit the Project to a Git Repository</w:t>
      </w:r>
    </w:p>
    <w:p w:rsidR="00C215E5" w:rsidRDefault="00C215E5" w:rsidP="00C215E5">
      <w:r>
        <w:t>Git has become one of the more popular code management systems and is integrated in the SAP Cloud Platform.  In this section, you will commit your project code to a git repository.</w:t>
      </w:r>
    </w:p>
    <w:p w:rsidR="001228DA" w:rsidRDefault="001228DA" w:rsidP="00C215E5"/>
    <w:p w:rsidR="00C215E5" w:rsidRDefault="00C215E5" w:rsidP="00C215E5">
      <w:r>
        <w:t xml:space="preserve">Log onto the SAP Cloud Cockpit and select Repositories </w:t>
      </w:r>
      <w:r>
        <w:rPr>
          <w:rFonts w:cstheme="minorHAnsi"/>
        </w:rPr>
        <w:t>→</w:t>
      </w:r>
      <w:r>
        <w:t xml:space="preserve"> Git Repositories on the menu on the left.  Click New Repository and enter a name and description as shown below.  Make sure Create empty commit is checked and click OK.</w:t>
      </w:r>
    </w:p>
    <w:p w:rsidR="001228DA" w:rsidRDefault="001228DA" w:rsidP="00C215E5"/>
    <w:p w:rsidR="00C215E5" w:rsidRDefault="00C215E5" w:rsidP="00C215E5">
      <w:r>
        <w:rPr>
          <w:noProof/>
        </w:rPr>
        <w:lastRenderedPageBreak/>
        <w:drawing>
          <wp:inline distT="0" distB="0" distL="0" distR="0" wp14:anchorId="07190FD4" wp14:editId="6780FE99">
            <wp:extent cx="4400550" cy="3643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3786" cy="3646145"/>
                    </a:xfrm>
                    <a:prstGeom prst="rect">
                      <a:avLst/>
                    </a:prstGeom>
                  </pic:spPr>
                </pic:pic>
              </a:graphicData>
            </a:graphic>
          </wp:inline>
        </w:drawing>
      </w:r>
    </w:p>
    <w:p w:rsidR="001228DA" w:rsidRDefault="001228DA" w:rsidP="00C215E5"/>
    <w:p w:rsidR="00C215E5" w:rsidRDefault="00C215E5" w:rsidP="00C215E5"/>
    <w:p w:rsidR="00C215E5" w:rsidRDefault="00C215E5" w:rsidP="00C215E5">
      <w:r>
        <w:rPr>
          <w:noProof/>
        </w:rPr>
        <w:drawing>
          <wp:inline distT="0" distB="0" distL="0" distR="0" wp14:anchorId="5AB41177" wp14:editId="490EF2EC">
            <wp:extent cx="5943600" cy="263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525"/>
                    </a:xfrm>
                    <a:prstGeom prst="rect">
                      <a:avLst/>
                    </a:prstGeom>
                  </pic:spPr>
                </pic:pic>
              </a:graphicData>
            </a:graphic>
          </wp:inline>
        </w:drawing>
      </w:r>
    </w:p>
    <w:p w:rsidR="001228DA" w:rsidRDefault="001228DA" w:rsidP="00C215E5"/>
    <w:p w:rsidR="00C215E5" w:rsidRDefault="00C215E5" w:rsidP="00C215E5">
      <w:r>
        <w:t>Click the repository link to open the repository Overview page.</w:t>
      </w:r>
    </w:p>
    <w:p w:rsidR="001228DA" w:rsidRDefault="001228DA" w:rsidP="00C215E5"/>
    <w:p w:rsidR="00C215E5" w:rsidRDefault="00C215E5" w:rsidP="00C215E5">
      <w:r>
        <w:rPr>
          <w:noProof/>
        </w:rPr>
        <w:drawing>
          <wp:inline distT="0" distB="0" distL="0" distR="0" wp14:anchorId="5D8A28C4" wp14:editId="184AC9A9">
            <wp:extent cx="5943600" cy="2804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4795"/>
                    </a:xfrm>
                    <a:prstGeom prst="rect">
                      <a:avLst/>
                    </a:prstGeom>
                  </pic:spPr>
                </pic:pic>
              </a:graphicData>
            </a:graphic>
          </wp:inline>
        </w:drawing>
      </w:r>
    </w:p>
    <w:p w:rsidR="001228DA" w:rsidRDefault="001228DA" w:rsidP="00C215E5"/>
    <w:p w:rsidR="00C215E5" w:rsidRDefault="00C215E5" w:rsidP="00C215E5">
      <w:r>
        <w:t xml:space="preserve">Copy the Git Repository URL.  In the Web IDE, right-click your Gateway project folder and select Git  </w:t>
      </w:r>
      <w:r>
        <w:rPr>
          <w:rFonts w:cstheme="minorHAnsi"/>
        </w:rPr>
        <w:t xml:space="preserve">→ </w:t>
      </w:r>
      <w:r>
        <w:t>Initialize Local Repository.</w:t>
      </w:r>
    </w:p>
    <w:p w:rsidR="001228DA" w:rsidRDefault="001228DA" w:rsidP="00C215E5"/>
    <w:p w:rsidR="00C215E5" w:rsidRDefault="00C215E5" w:rsidP="00C215E5">
      <w:r>
        <w:rPr>
          <w:noProof/>
        </w:rPr>
        <w:lastRenderedPageBreak/>
        <w:drawing>
          <wp:inline distT="0" distB="0" distL="0" distR="0" wp14:anchorId="082725CD" wp14:editId="60E1CEEF">
            <wp:extent cx="4495800" cy="2409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2409825"/>
                    </a:xfrm>
                    <a:prstGeom prst="rect">
                      <a:avLst/>
                    </a:prstGeom>
                  </pic:spPr>
                </pic:pic>
              </a:graphicData>
            </a:graphic>
          </wp:inline>
        </w:drawing>
      </w:r>
    </w:p>
    <w:p w:rsidR="001228DA" w:rsidRDefault="001228DA" w:rsidP="00C215E5"/>
    <w:p w:rsidR="00C215E5" w:rsidRDefault="00C215E5" w:rsidP="00C215E5">
      <w:r>
        <w:t>An alert box will appear in the upper right side of the Web IDE.  Click the link Set Remote.  Paste your URL into the URL field.</w:t>
      </w:r>
    </w:p>
    <w:p w:rsidR="00C215E5" w:rsidRDefault="00C215E5" w:rsidP="00C215E5">
      <w:r>
        <w:rPr>
          <w:noProof/>
        </w:rPr>
        <w:drawing>
          <wp:inline distT="0" distB="0" distL="0" distR="0" wp14:anchorId="51CCA022" wp14:editId="3228151D">
            <wp:extent cx="5943600" cy="3281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1045"/>
                    </a:xfrm>
                    <a:prstGeom prst="rect">
                      <a:avLst/>
                    </a:prstGeom>
                  </pic:spPr>
                </pic:pic>
              </a:graphicData>
            </a:graphic>
          </wp:inline>
        </w:drawing>
      </w:r>
    </w:p>
    <w:p w:rsidR="001228DA" w:rsidRDefault="001228DA" w:rsidP="00C215E5"/>
    <w:p w:rsidR="00C215E5" w:rsidRDefault="00C215E5" w:rsidP="00C215E5">
      <w:r>
        <w:t>Click OK.</w:t>
      </w:r>
    </w:p>
    <w:p w:rsidR="001228DA" w:rsidRDefault="001228DA" w:rsidP="00C215E5"/>
    <w:p w:rsidR="00C215E5" w:rsidRDefault="00C215E5" w:rsidP="00C215E5">
      <w:r>
        <w:rPr>
          <w:noProof/>
        </w:rPr>
        <w:lastRenderedPageBreak/>
        <w:drawing>
          <wp:inline distT="0" distB="0" distL="0" distR="0" wp14:anchorId="46BECE6E" wp14:editId="21022416">
            <wp:extent cx="5943600" cy="289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7505"/>
                    </a:xfrm>
                    <a:prstGeom prst="rect">
                      <a:avLst/>
                    </a:prstGeom>
                  </pic:spPr>
                </pic:pic>
              </a:graphicData>
            </a:graphic>
          </wp:inline>
        </w:drawing>
      </w:r>
    </w:p>
    <w:p w:rsidR="001228DA" w:rsidRDefault="001228DA" w:rsidP="00C215E5"/>
    <w:p w:rsidR="00C215E5" w:rsidRDefault="00C215E5" w:rsidP="00C215E5">
      <w:r>
        <w:t xml:space="preserve">Click OK and then click the Git pane icon on the right side of the editor </w:t>
      </w:r>
      <w:r>
        <w:rPr>
          <w:noProof/>
        </w:rPr>
        <w:drawing>
          <wp:inline distT="0" distB="0" distL="0" distR="0" wp14:anchorId="6A2F1676" wp14:editId="2B7DAF18">
            <wp:extent cx="3143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25" cy="390525"/>
                    </a:xfrm>
                    <a:prstGeom prst="rect">
                      <a:avLst/>
                    </a:prstGeom>
                  </pic:spPr>
                </pic:pic>
              </a:graphicData>
            </a:graphic>
          </wp:inline>
        </w:drawing>
      </w:r>
      <w:r>
        <w:t>.  If your project doesn’t appear, click on the project folder on the left side of the editor.</w:t>
      </w:r>
    </w:p>
    <w:p w:rsidR="00C215E5" w:rsidRDefault="00C215E5" w:rsidP="00C215E5">
      <w:r>
        <w:rPr>
          <w:noProof/>
        </w:rPr>
        <w:drawing>
          <wp:inline distT="0" distB="0" distL="0" distR="0" wp14:anchorId="0FB2F9B9" wp14:editId="6022E50E">
            <wp:extent cx="5572125" cy="5124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5" cy="5124450"/>
                    </a:xfrm>
                    <a:prstGeom prst="rect">
                      <a:avLst/>
                    </a:prstGeom>
                  </pic:spPr>
                </pic:pic>
              </a:graphicData>
            </a:graphic>
          </wp:inline>
        </w:drawing>
      </w:r>
    </w:p>
    <w:p w:rsidR="00C215E5" w:rsidRDefault="00C215E5" w:rsidP="00C215E5"/>
    <w:p w:rsidR="00C215E5" w:rsidRDefault="00C215E5" w:rsidP="00C215E5">
      <w:pPr>
        <w:rPr>
          <w:rFonts w:ascii="Arial" w:hAnsi="Arial"/>
          <w:color w:val="333333"/>
          <w:sz w:val="21"/>
          <w:szCs w:val="21"/>
          <w:shd w:val="clear" w:color="auto" w:fill="FFFFFF"/>
        </w:rPr>
      </w:pPr>
      <w:r>
        <w:t xml:space="preserve">The table shows all the files that have been changed since the last time you pushed them to the remote repository.  To connect the local (in the Web IDE) with the remote (Cockpit) repositories, click the Merge icon.  </w:t>
      </w:r>
      <w:r>
        <w:rPr>
          <w:rFonts w:ascii="Arial" w:hAnsi="Arial"/>
          <w:color w:val="333333"/>
          <w:sz w:val="21"/>
          <w:szCs w:val="21"/>
          <w:shd w:val="clear" w:color="auto" w:fill="FFFFFF"/>
        </w:rPr>
        <w:t>When the </w:t>
      </w:r>
      <w:r w:rsidRPr="00440CF6">
        <w:rPr>
          <w:rStyle w:val="Strong"/>
          <w:rFonts w:ascii="Arial" w:hAnsi="Arial" w:cs="Arial"/>
          <w:color w:val="333333"/>
          <w:sz w:val="21"/>
          <w:szCs w:val="21"/>
          <w:shd w:val="clear" w:color="auto" w:fill="FFFFFF"/>
        </w:rPr>
        <w:t>Merge “master”</w:t>
      </w:r>
      <w:r>
        <w:rPr>
          <w:rFonts w:ascii="Arial" w:hAnsi="Arial"/>
          <w:color w:val="333333"/>
          <w:sz w:val="21"/>
          <w:szCs w:val="21"/>
          <w:shd w:val="clear" w:color="auto" w:fill="FFFFFF"/>
        </w:rPr>
        <w:t> dialog box opens, make sure the </w:t>
      </w:r>
      <w:r w:rsidRPr="00440CF6">
        <w:rPr>
          <w:rStyle w:val="Strong"/>
          <w:rFonts w:ascii="Arial" w:hAnsi="Arial" w:cs="Arial"/>
          <w:color w:val="333333"/>
          <w:sz w:val="21"/>
          <w:szCs w:val="21"/>
          <w:shd w:val="clear" w:color="auto" w:fill="FFFFFF"/>
        </w:rPr>
        <w:t>origin/master</w:t>
      </w:r>
      <w:r>
        <w:rPr>
          <w:rFonts w:ascii="Arial" w:hAnsi="Arial"/>
          <w:color w:val="333333"/>
          <w:sz w:val="21"/>
          <w:szCs w:val="21"/>
          <w:shd w:val="clear" w:color="auto" w:fill="FFFFFF"/>
        </w:rPr>
        <w:t> remote branch is selected and click </w:t>
      </w:r>
      <w:r>
        <w:rPr>
          <w:rStyle w:val="Strong"/>
          <w:rFonts w:ascii="Arial" w:hAnsi="Arial" w:cs="Arial"/>
          <w:color w:val="333333"/>
          <w:sz w:val="21"/>
          <w:szCs w:val="21"/>
          <w:shd w:val="clear" w:color="auto" w:fill="FFFFFF"/>
        </w:rPr>
        <w:t>OK</w:t>
      </w:r>
      <w:r>
        <w:rPr>
          <w:rFonts w:ascii="Arial" w:hAnsi="Arial"/>
          <w:color w:val="333333"/>
          <w:sz w:val="21"/>
          <w:szCs w:val="21"/>
          <w:shd w:val="clear" w:color="auto" w:fill="FFFFFF"/>
        </w:rPr>
        <w:t>.</w:t>
      </w:r>
    </w:p>
    <w:p w:rsidR="00C215E5" w:rsidRDefault="00C215E5" w:rsidP="00C215E5">
      <w:r>
        <w:rPr>
          <w:noProof/>
        </w:rPr>
        <w:drawing>
          <wp:inline distT="0" distB="0" distL="0" distR="0" wp14:anchorId="35BA226D" wp14:editId="40C78F5B">
            <wp:extent cx="5743575" cy="5534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3575" cy="5534025"/>
                    </a:xfrm>
                    <a:prstGeom prst="rect">
                      <a:avLst/>
                    </a:prstGeom>
                  </pic:spPr>
                </pic:pic>
              </a:graphicData>
            </a:graphic>
          </wp:inline>
        </w:drawing>
      </w:r>
    </w:p>
    <w:p w:rsidR="001228DA" w:rsidRDefault="001228DA" w:rsidP="00C215E5"/>
    <w:p w:rsidR="001228DA" w:rsidRDefault="00C215E5" w:rsidP="00C215E5">
      <w:r>
        <w:t xml:space="preserve">Now you can commit your project files to the remote repository.  Check the Stage All </w:t>
      </w:r>
    </w:p>
    <w:p w:rsidR="00C215E5" w:rsidRDefault="00C215E5" w:rsidP="00C215E5">
      <w:r>
        <w:t>checkbox in the Git pane.</w:t>
      </w:r>
    </w:p>
    <w:p w:rsidR="001228DA" w:rsidRDefault="001228DA" w:rsidP="00C215E5"/>
    <w:p w:rsidR="00C215E5" w:rsidRDefault="00C215E5" w:rsidP="00C215E5">
      <w:r>
        <w:rPr>
          <w:noProof/>
        </w:rPr>
        <w:drawing>
          <wp:inline distT="0" distB="0" distL="0" distR="0" wp14:anchorId="42D37525" wp14:editId="4541D32C">
            <wp:extent cx="499110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1100" cy="1143000"/>
                    </a:xfrm>
                    <a:prstGeom prst="rect">
                      <a:avLst/>
                    </a:prstGeom>
                  </pic:spPr>
                </pic:pic>
              </a:graphicData>
            </a:graphic>
          </wp:inline>
        </w:drawing>
      </w:r>
    </w:p>
    <w:p w:rsidR="001228DA" w:rsidRDefault="001228DA" w:rsidP="00C215E5"/>
    <w:p w:rsidR="00C215E5" w:rsidRDefault="00C215E5" w:rsidP="00C215E5">
      <w:r>
        <w:t>Enter a description in the Commit Description field.</w:t>
      </w:r>
    </w:p>
    <w:p w:rsidR="00C215E5" w:rsidRDefault="00C215E5" w:rsidP="00C215E5">
      <w:r>
        <w:rPr>
          <w:noProof/>
        </w:rPr>
        <w:lastRenderedPageBreak/>
        <w:drawing>
          <wp:inline distT="0" distB="0" distL="0" distR="0" wp14:anchorId="094F2ACF" wp14:editId="3D2A0949">
            <wp:extent cx="4962525" cy="1666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1666875"/>
                    </a:xfrm>
                    <a:prstGeom prst="rect">
                      <a:avLst/>
                    </a:prstGeom>
                  </pic:spPr>
                </pic:pic>
              </a:graphicData>
            </a:graphic>
          </wp:inline>
        </w:drawing>
      </w:r>
    </w:p>
    <w:p w:rsidR="001228DA" w:rsidRDefault="001228DA" w:rsidP="00C215E5"/>
    <w:p w:rsidR="00C215E5" w:rsidRDefault="00C215E5" w:rsidP="00C215E5">
      <w:r>
        <w:t>Click Commit and Push and select the Remote Branch from the drop down.  If you get this dialog, click origin/master and click OK.</w:t>
      </w:r>
    </w:p>
    <w:p w:rsidR="001228DA" w:rsidRDefault="001228DA" w:rsidP="00C215E5"/>
    <w:p w:rsidR="00C215E5" w:rsidRDefault="00C215E5" w:rsidP="00C215E5">
      <w:r>
        <w:rPr>
          <w:noProof/>
        </w:rPr>
        <w:drawing>
          <wp:inline distT="0" distB="0" distL="0" distR="0" wp14:anchorId="10B3174E" wp14:editId="4191C063">
            <wp:extent cx="3867150" cy="4065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0349" cy="4068993"/>
                    </a:xfrm>
                    <a:prstGeom prst="rect">
                      <a:avLst/>
                    </a:prstGeom>
                  </pic:spPr>
                </pic:pic>
              </a:graphicData>
            </a:graphic>
          </wp:inline>
        </w:drawing>
      </w:r>
    </w:p>
    <w:p w:rsidR="001228DA" w:rsidRDefault="001228DA" w:rsidP="00C215E5"/>
    <w:p w:rsidR="00C215E5" w:rsidRDefault="00C215E5" w:rsidP="00C215E5">
      <w:r>
        <w:t>This step “pushed” the files from the local repository to the remote repository. Once all the files are safely stored in the remote repository you will see green dots next to the files in the project explorer.</w:t>
      </w:r>
    </w:p>
    <w:p w:rsidR="00C215E5" w:rsidRDefault="00C215E5" w:rsidP="00C215E5">
      <w:r>
        <w:rPr>
          <w:noProof/>
        </w:rPr>
        <w:lastRenderedPageBreak/>
        <w:drawing>
          <wp:inline distT="0" distB="0" distL="0" distR="0" wp14:anchorId="0F8E6086" wp14:editId="64199DE3">
            <wp:extent cx="1819275" cy="3438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9275" cy="3438525"/>
                    </a:xfrm>
                    <a:prstGeom prst="rect">
                      <a:avLst/>
                    </a:prstGeom>
                  </pic:spPr>
                </pic:pic>
              </a:graphicData>
            </a:graphic>
          </wp:inline>
        </w:drawing>
      </w:r>
    </w:p>
    <w:p w:rsidR="001228DA" w:rsidRDefault="001228DA" w:rsidP="00C215E5"/>
    <w:p w:rsidR="00C215E5" w:rsidRDefault="00C215E5" w:rsidP="00C215E5">
      <w:pPr>
        <w:pStyle w:val="Heading2"/>
      </w:pPr>
      <w:r>
        <w:t>Deploy the App to the SAP Cloud Platform</w:t>
      </w:r>
    </w:p>
    <w:p w:rsidR="00C215E5" w:rsidRDefault="00C215E5" w:rsidP="00C215E5">
      <w:pPr>
        <w:rPr>
          <w:rFonts w:cstheme="minorHAnsi"/>
        </w:rPr>
      </w:pPr>
      <w:r>
        <w:t xml:space="preserve">In the Web IDE, right-click the project folder and select Deploy  </w:t>
      </w:r>
      <w:r>
        <w:rPr>
          <w:rFonts w:cstheme="minorHAnsi"/>
        </w:rPr>
        <w:t>→ Deploy to SAP Cloud Platform.</w:t>
      </w:r>
    </w:p>
    <w:p w:rsidR="001228DA" w:rsidRDefault="001228DA" w:rsidP="00C215E5"/>
    <w:p w:rsidR="00C215E5" w:rsidRDefault="00C215E5" w:rsidP="00C215E5">
      <w:r>
        <w:rPr>
          <w:noProof/>
        </w:rPr>
        <w:drawing>
          <wp:inline distT="0" distB="0" distL="0" distR="0" wp14:anchorId="45CB09EC" wp14:editId="19487143">
            <wp:extent cx="4543425" cy="2771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2771775"/>
                    </a:xfrm>
                    <a:prstGeom prst="rect">
                      <a:avLst/>
                    </a:prstGeom>
                  </pic:spPr>
                </pic:pic>
              </a:graphicData>
            </a:graphic>
          </wp:inline>
        </w:drawing>
      </w:r>
    </w:p>
    <w:p w:rsidR="001228DA" w:rsidRDefault="001228DA" w:rsidP="00C215E5"/>
    <w:p w:rsidR="00C215E5" w:rsidRDefault="00C215E5" w:rsidP="00C215E5">
      <w:r>
        <w:t>If prompted, login with your SAP Cloud Platform id and password.  You can change the name in the dialog that appears.  Make sure Deploy a new application and Activate are both checked and click Deploy.</w:t>
      </w:r>
    </w:p>
    <w:p w:rsidR="00C215E5" w:rsidRDefault="00C215E5" w:rsidP="00C215E5"/>
    <w:p w:rsidR="00C215E5" w:rsidRDefault="00C215E5" w:rsidP="00C215E5">
      <w:r>
        <w:rPr>
          <w:noProof/>
        </w:rPr>
        <w:lastRenderedPageBreak/>
        <w:drawing>
          <wp:inline distT="0" distB="0" distL="0" distR="0" wp14:anchorId="0B2DD89B" wp14:editId="78DB6DCC">
            <wp:extent cx="5943600" cy="3903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03980"/>
                    </a:xfrm>
                    <a:prstGeom prst="rect">
                      <a:avLst/>
                    </a:prstGeom>
                  </pic:spPr>
                </pic:pic>
              </a:graphicData>
            </a:graphic>
          </wp:inline>
        </w:drawing>
      </w:r>
    </w:p>
    <w:p w:rsidR="001228DA" w:rsidRDefault="001228DA" w:rsidP="00C215E5"/>
    <w:p w:rsidR="00C215E5" w:rsidRDefault="00C215E5" w:rsidP="00C215E5">
      <w:r>
        <w:t>Click Open the active version of the application in the dialog that appears.</w:t>
      </w:r>
    </w:p>
    <w:p w:rsidR="001228DA" w:rsidRDefault="001228DA" w:rsidP="00C215E5"/>
    <w:p w:rsidR="00C215E5" w:rsidRDefault="00C215E5" w:rsidP="00C215E5">
      <w:r>
        <w:rPr>
          <w:noProof/>
        </w:rPr>
        <w:drawing>
          <wp:inline distT="0" distB="0" distL="0" distR="0" wp14:anchorId="151033DB" wp14:editId="29A21F11">
            <wp:extent cx="574357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575" cy="2076450"/>
                    </a:xfrm>
                    <a:prstGeom prst="rect">
                      <a:avLst/>
                    </a:prstGeom>
                  </pic:spPr>
                </pic:pic>
              </a:graphicData>
            </a:graphic>
          </wp:inline>
        </w:drawing>
      </w:r>
    </w:p>
    <w:p w:rsidR="001228DA" w:rsidRDefault="001228DA" w:rsidP="00C215E5"/>
    <w:p w:rsidR="00C215E5" w:rsidRDefault="00C215E5" w:rsidP="00C215E5">
      <w:r>
        <w:t xml:space="preserve">Now that it is active, you can use the URL to open the app in a mobile device or desktop browser.  If you return the SAP Cloud Cockpit and navigate to Applications </w:t>
      </w:r>
      <w:r>
        <w:rPr>
          <w:rFonts w:cstheme="minorHAnsi"/>
        </w:rPr>
        <w:t>→</w:t>
      </w:r>
      <w:r>
        <w:t xml:space="preserve"> HTML5 Applications, you will see the deployed application.</w:t>
      </w:r>
    </w:p>
    <w:p w:rsidR="001228DA" w:rsidRDefault="001228DA" w:rsidP="00C215E5"/>
    <w:p w:rsidR="00C215E5" w:rsidRDefault="00C215E5" w:rsidP="00C215E5">
      <w:r>
        <w:rPr>
          <w:noProof/>
        </w:rPr>
        <w:drawing>
          <wp:inline distT="0" distB="0" distL="0" distR="0" wp14:anchorId="4B8EA618" wp14:editId="3A86B52B">
            <wp:extent cx="281940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400" cy="514350"/>
                    </a:xfrm>
                    <a:prstGeom prst="rect">
                      <a:avLst/>
                    </a:prstGeom>
                  </pic:spPr>
                </pic:pic>
              </a:graphicData>
            </a:graphic>
          </wp:inline>
        </w:drawing>
      </w:r>
    </w:p>
    <w:p w:rsidR="001228DA" w:rsidRDefault="001228DA" w:rsidP="00C215E5"/>
    <w:p w:rsidR="00C215E5" w:rsidRDefault="00C215E5" w:rsidP="00C215E5">
      <w:r>
        <w:t>Click the name to find details of the application including the URL to reach it.</w:t>
      </w:r>
    </w:p>
    <w:p w:rsidR="00C215E5" w:rsidRDefault="00C215E5" w:rsidP="00C215E5">
      <w:r>
        <w:rPr>
          <w:noProof/>
        </w:rPr>
        <w:lastRenderedPageBreak/>
        <w:drawing>
          <wp:inline distT="0" distB="0" distL="0" distR="0" wp14:anchorId="5CE11347" wp14:editId="41AD70C5">
            <wp:extent cx="5943600" cy="945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45515"/>
                    </a:xfrm>
                    <a:prstGeom prst="rect">
                      <a:avLst/>
                    </a:prstGeom>
                  </pic:spPr>
                </pic:pic>
              </a:graphicData>
            </a:graphic>
          </wp:inline>
        </w:drawing>
      </w:r>
    </w:p>
    <w:p w:rsidR="001228DA" w:rsidRDefault="001228DA" w:rsidP="00C215E5"/>
    <w:p w:rsidR="00C215E5" w:rsidRDefault="00C215E5" w:rsidP="00C215E5">
      <w:r>
        <w:t>It’s a long URL so you could email it to yourself to open it on your phone.</w:t>
      </w:r>
    </w:p>
    <w:p w:rsidR="00C215E5" w:rsidRDefault="00C215E5" w:rsidP="00C215E5"/>
    <w:p w:rsidR="00C215E5" w:rsidRDefault="00C215E5" w:rsidP="00C215E5">
      <w:pPr>
        <w:pStyle w:val="Heading2"/>
      </w:pPr>
      <w:r>
        <w:t>Add Some Additional Details</w:t>
      </w:r>
    </w:p>
    <w:p w:rsidR="00C215E5" w:rsidRDefault="00C215E5" w:rsidP="00C215E5">
      <w:r>
        <w:t>In this section, we’ll add some detail to the Detail view.</w:t>
      </w:r>
    </w:p>
    <w:p w:rsidR="00782CAC" w:rsidRPr="001A5FD2" w:rsidRDefault="00782CAC" w:rsidP="00C215E5"/>
    <w:p w:rsidR="00C215E5" w:rsidRPr="00A07FF8" w:rsidRDefault="00C215E5" w:rsidP="00C215E5">
      <w:pPr>
        <w:pStyle w:val="Heading3"/>
      </w:pPr>
      <w:r>
        <w:t>Add fields to the Detail Header</w:t>
      </w:r>
    </w:p>
    <w:p w:rsidR="00C215E5" w:rsidRDefault="00C215E5" w:rsidP="00C215E5">
      <w:r>
        <w:t>Open the Detail.view.xml file located in the view folder of your project.</w:t>
      </w:r>
    </w:p>
    <w:p w:rsidR="00782CAC" w:rsidRDefault="00782CAC" w:rsidP="00C215E5"/>
    <w:p w:rsidR="00C215E5" w:rsidRDefault="00C215E5" w:rsidP="00C215E5">
      <w:r>
        <w:rPr>
          <w:noProof/>
        </w:rPr>
        <w:drawing>
          <wp:inline distT="0" distB="0" distL="0" distR="0" wp14:anchorId="35CC1793" wp14:editId="71B12C5B">
            <wp:extent cx="1638300" cy="771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8300" cy="771525"/>
                    </a:xfrm>
                    <a:prstGeom prst="rect">
                      <a:avLst/>
                    </a:prstGeom>
                  </pic:spPr>
                </pic:pic>
              </a:graphicData>
            </a:graphic>
          </wp:inline>
        </w:drawing>
      </w:r>
    </w:p>
    <w:p w:rsidR="00782CAC" w:rsidRDefault="00782CAC" w:rsidP="00C215E5"/>
    <w:p w:rsidR="00C215E5" w:rsidRDefault="00C215E5" w:rsidP="00C215E5">
      <w:r>
        <w:t>Insert the code shown below into the &lt;ObjectHeader&gt; control.  In the image below, you would insert the code between lines 19 and 20.  Note the project generating wizard placed the &gt; on line 19 which should be at the end of line 18.</w:t>
      </w:r>
    </w:p>
    <w:p w:rsidR="00782CAC" w:rsidRDefault="00782CAC" w:rsidP="00C215E5"/>
    <w:p w:rsidR="00C215E5" w:rsidRDefault="00C215E5" w:rsidP="00C215E5">
      <w:r>
        <w:rPr>
          <w:noProof/>
        </w:rPr>
        <w:drawing>
          <wp:inline distT="0" distB="0" distL="0" distR="0" wp14:anchorId="34FF839D" wp14:editId="4968EEE2">
            <wp:extent cx="2676525" cy="1438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6525" cy="1438275"/>
                    </a:xfrm>
                    <a:prstGeom prst="rect">
                      <a:avLst/>
                    </a:prstGeom>
                  </pic:spPr>
                </pic:pic>
              </a:graphicData>
            </a:graphic>
          </wp:inline>
        </w:drawing>
      </w:r>
      <w:r>
        <w:t xml:space="preserve"> </w:t>
      </w:r>
    </w:p>
    <w:p w:rsidR="00C215E5" w:rsidRDefault="00C215E5" w:rsidP="00C215E5"/>
    <w:tbl>
      <w:tblPr>
        <w:tblStyle w:val="TableGrid"/>
        <w:tblW w:w="0" w:type="auto"/>
        <w:tblInd w:w="-725" w:type="dxa"/>
        <w:tblLook w:val="04A0" w:firstRow="1" w:lastRow="0" w:firstColumn="1" w:lastColumn="0" w:noHBand="0" w:noVBand="1"/>
      </w:tblPr>
      <w:tblGrid>
        <w:gridCol w:w="9741"/>
      </w:tblGrid>
      <w:tr w:rsidR="00C215E5" w:rsidTr="005C01D0">
        <w:tc>
          <w:tcPr>
            <w:tcW w:w="10075" w:type="dxa"/>
          </w:tcPr>
          <w:p w:rsidR="00C215E5" w:rsidRDefault="00C215E5" w:rsidP="005C01D0"/>
          <w:p w:rsidR="00C215E5" w:rsidRDefault="00C215E5" w:rsidP="005C01D0">
            <w:r>
              <w:t>&lt;ObjectAttribute title="{i18n&gt;headerCity}" text="{Address/City}"/&gt;</w:t>
            </w:r>
          </w:p>
          <w:p w:rsidR="00C215E5" w:rsidRDefault="00C215E5" w:rsidP="005C01D0">
            <w:r>
              <w:t>&lt;ObjectAttribute title="{i18n&gt;headerCountry}" text="{Address/CountryText}"/&gt;</w:t>
            </w:r>
          </w:p>
          <w:p w:rsidR="00C215E5" w:rsidRDefault="00C215E5" w:rsidP="005C01D0">
            <w:r>
              <w:t>&lt;ObjectAttribute title="{i18n&gt;headerURL}" text="{WebAddress}"/&gt;</w:t>
            </w:r>
          </w:p>
          <w:p w:rsidR="00C215E5" w:rsidRDefault="00C215E5" w:rsidP="005C01D0">
            <w:r>
              <w:t>&lt;ObjectAttribute title="{i18n&gt;headerBusinessPartnerRole}" text="{BusinessPartnerRoleText}"/&gt;</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1</w:t>
      </w:r>
      <w:r w:rsidR="00B04882">
        <w:rPr>
          <w:noProof/>
        </w:rPr>
        <w:fldChar w:fldCharType="end"/>
      </w:r>
    </w:p>
    <w:p w:rsidR="00C215E5" w:rsidRDefault="00C215E5" w:rsidP="00C215E5">
      <w:r>
        <w:t>Once you paste the code in, you can format the code by right-clicking in the editor and selecting Beautify.</w:t>
      </w:r>
    </w:p>
    <w:p w:rsidR="00782CAC" w:rsidRDefault="00782CAC" w:rsidP="00C215E5"/>
    <w:p w:rsidR="00C215E5" w:rsidRDefault="00C215E5" w:rsidP="00C215E5">
      <w:r>
        <w:t>Open the i18n.properties file and insert the following code.  You can add it anywhere but it pays to be organized.</w:t>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headerCity=City</w:t>
            </w:r>
          </w:p>
          <w:p w:rsidR="00C215E5" w:rsidRDefault="00C215E5" w:rsidP="005C01D0">
            <w:r>
              <w:lastRenderedPageBreak/>
              <w:t>headerCountry=Country</w:t>
            </w:r>
          </w:p>
          <w:p w:rsidR="00C215E5" w:rsidRDefault="00C215E5" w:rsidP="005C01D0">
            <w:r>
              <w:t>headerURL=URL</w:t>
            </w:r>
          </w:p>
          <w:p w:rsidR="00C215E5" w:rsidRDefault="00C215E5" w:rsidP="005C01D0">
            <w:r>
              <w:t>headerBusinessPartnerRole=Relationship</w:t>
            </w:r>
          </w:p>
          <w:p w:rsidR="00C215E5" w:rsidRDefault="00C215E5" w:rsidP="005C01D0">
            <w:r>
              <w:t>itf1Title=Contacts</w:t>
            </w:r>
          </w:p>
          <w:p w:rsidR="00C215E5" w:rsidRDefault="00C215E5" w:rsidP="005C01D0">
            <w:r>
              <w:t>itf2Title=Map</w:t>
            </w:r>
          </w:p>
          <w:p w:rsidR="00C215E5" w:rsidRDefault="00C215E5" w:rsidP="005C01D0">
            <w:r>
              <w:t>mapFragmentTitle=Map</w:t>
            </w:r>
          </w:p>
          <w:p w:rsidR="00C215E5" w:rsidRDefault="00C215E5" w:rsidP="005C01D0">
            <w:pPr>
              <w:keepNext/>
            </w:pPr>
          </w:p>
        </w:tc>
      </w:tr>
    </w:tbl>
    <w:p w:rsidR="00C215E5" w:rsidRDefault="00C215E5" w:rsidP="00C215E5">
      <w:pPr>
        <w:pStyle w:val="Caption"/>
      </w:pPr>
      <w:r>
        <w:lastRenderedPageBreak/>
        <w:t xml:space="preserve">Listing </w:t>
      </w:r>
      <w:r w:rsidR="00B04882">
        <w:fldChar w:fldCharType="begin"/>
      </w:r>
      <w:r w:rsidR="00B04882">
        <w:instrText xml:space="preserve"> SEQ Listing \* ARABIC </w:instrText>
      </w:r>
      <w:r w:rsidR="00B04882">
        <w:fldChar w:fldCharType="separate"/>
      </w:r>
      <w:r>
        <w:rPr>
          <w:noProof/>
        </w:rPr>
        <w:t>2</w:t>
      </w:r>
      <w:r w:rsidR="00B04882">
        <w:rPr>
          <w:noProof/>
        </w:rPr>
        <w:fldChar w:fldCharType="end"/>
      </w:r>
    </w:p>
    <w:p w:rsidR="00782CAC" w:rsidRPr="00782CAC" w:rsidRDefault="00782CAC" w:rsidP="00782CAC">
      <w:pPr>
        <w:rPr>
          <w:lang w:val="en-US" w:eastAsia="en-US"/>
        </w:rPr>
      </w:pPr>
    </w:p>
    <w:p w:rsidR="00C215E5" w:rsidRDefault="00C215E5" w:rsidP="00C215E5">
      <w:r>
        <w:rPr>
          <w:noProof/>
        </w:rPr>
        <w:drawing>
          <wp:inline distT="0" distB="0" distL="0" distR="0" wp14:anchorId="59A12D91" wp14:editId="175DE8DF">
            <wp:extent cx="3305175" cy="2314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314575"/>
                    </a:xfrm>
                    <a:prstGeom prst="rect">
                      <a:avLst/>
                    </a:prstGeom>
                  </pic:spPr>
                </pic:pic>
              </a:graphicData>
            </a:graphic>
          </wp:inline>
        </w:drawing>
      </w:r>
    </w:p>
    <w:p w:rsidR="00782CAC" w:rsidRDefault="00782CAC" w:rsidP="00C215E5"/>
    <w:p w:rsidR="00C215E5" w:rsidRDefault="00C215E5" w:rsidP="00C215E5">
      <w:r>
        <w:t>If you run the app now, you will see the details:</w:t>
      </w:r>
    </w:p>
    <w:p w:rsidR="00782CAC" w:rsidRDefault="00782CAC" w:rsidP="00C215E5"/>
    <w:p w:rsidR="00C215E5" w:rsidRDefault="00C215E5" w:rsidP="00C215E5">
      <w:r>
        <w:rPr>
          <w:noProof/>
        </w:rPr>
        <w:drawing>
          <wp:inline distT="0" distB="0" distL="0" distR="0" wp14:anchorId="08BB7AA6" wp14:editId="1B5CD84C">
            <wp:extent cx="5114925" cy="2524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925" cy="2524125"/>
                    </a:xfrm>
                    <a:prstGeom prst="rect">
                      <a:avLst/>
                    </a:prstGeom>
                  </pic:spPr>
                </pic:pic>
              </a:graphicData>
            </a:graphic>
          </wp:inline>
        </w:drawing>
      </w:r>
    </w:p>
    <w:p w:rsidR="00782CAC" w:rsidRDefault="00782CAC" w:rsidP="00C215E5"/>
    <w:p w:rsidR="00C215E5" w:rsidRDefault="00C215E5" w:rsidP="00C215E5">
      <w:pPr>
        <w:pStyle w:val="Heading3"/>
      </w:pPr>
      <w:r>
        <w:t>Add an XML Fragment</w:t>
      </w:r>
    </w:p>
    <w:p w:rsidR="00C215E5" w:rsidRDefault="00C215E5" w:rsidP="00C215E5">
      <w:r>
        <w:t xml:space="preserve">Right-click the view folder in your project and select New </w:t>
      </w:r>
      <w:r>
        <w:rPr>
          <w:rFonts w:cstheme="minorHAnsi"/>
        </w:rPr>
        <w:t>→</w:t>
      </w:r>
      <w:r>
        <w:t xml:space="preserve"> File.  Name the file Map.fragment.xml.</w:t>
      </w:r>
    </w:p>
    <w:p w:rsidR="00782CAC" w:rsidRDefault="00782CAC" w:rsidP="00C215E5"/>
    <w:p w:rsidR="00C215E5" w:rsidRDefault="00C215E5" w:rsidP="00C215E5">
      <w:r>
        <w:rPr>
          <w:noProof/>
        </w:rPr>
        <w:lastRenderedPageBreak/>
        <w:drawing>
          <wp:inline distT="0" distB="0" distL="0" distR="0" wp14:anchorId="53E2929B" wp14:editId="361F2A96">
            <wp:extent cx="3867150" cy="1638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50" cy="1638300"/>
                    </a:xfrm>
                    <a:prstGeom prst="rect">
                      <a:avLst/>
                    </a:prstGeom>
                  </pic:spPr>
                </pic:pic>
              </a:graphicData>
            </a:graphic>
          </wp:inline>
        </w:drawing>
      </w:r>
    </w:p>
    <w:p w:rsidR="00782CAC" w:rsidRDefault="00782CAC" w:rsidP="00C215E5"/>
    <w:p w:rsidR="00C215E5" w:rsidRDefault="00C215E5" w:rsidP="00C215E5">
      <w:r>
        <w:t>Insert the following code into the new file:</w:t>
      </w:r>
    </w:p>
    <w:p w:rsidR="00782CAC" w:rsidRDefault="00782CAC"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xml:space="preserve">    &lt;core:FragmentDefinition xmlns:core="sap.ui.core" xmlns:f="sap.ui.layout.form" xmlns:l="sap.ui.layout" xmlns="sap.m"&gt;</w:t>
            </w:r>
          </w:p>
          <w:p w:rsidR="00C215E5" w:rsidRDefault="00C215E5" w:rsidP="005C01D0">
            <w:r>
              <w:tab/>
              <w:t xml:space="preserve">    &lt;l:Grid defaultSpan="L12 M12 S12" id="contactFragment" width="auto"&gt;</w:t>
            </w:r>
          </w:p>
          <w:p w:rsidR="00C215E5" w:rsidRDefault="00C215E5" w:rsidP="005C01D0">
            <w:r>
              <w:tab/>
            </w:r>
            <w:r>
              <w:tab/>
              <w:t xml:space="preserve">    &lt;l:content&gt;</w:t>
            </w:r>
          </w:p>
          <w:p w:rsidR="00C215E5" w:rsidRDefault="00C215E5" w:rsidP="005C01D0">
            <w:r>
              <w:tab/>
            </w:r>
            <w:r>
              <w:tab/>
            </w:r>
            <w:r>
              <w:tab/>
              <w:t xml:space="preserve">    &lt;f:SimpleForm columnsL="6" columnsM="1" editable="false"</w:t>
            </w:r>
          </w:p>
          <w:p w:rsidR="00C215E5" w:rsidRDefault="00C215E5" w:rsidP="005C01D0">
            <w:r>
              <w:tab/>
            </w:r>
            <w:r>
              <w:tab/>
            </w:r>
            <w:r>
              <w:tab/>
            </w:r>
            <w:r>
              <w:tab/>
              <w:t>layout="ResponsiveGridLayout" maxContainerCols="6" minWidth="1024" title="{i18n&gt;mapFragmentTitle}"&gt;</w:t>
            </w:r>
          </w:p>
          <w:p w:rsidR="00C215E5" w:rsidRDefault="00C215E5" w:rsidP="005C01D0">
            <w:r>
              <w:tab/>
            </w:r>
            <w:r>
              <w:tab/>
            </w:r>
            <w:r>
              <w:tab/>
            </w:r>
            <w:r>
              <w:tab/>
              <w:t xml:space="preserve">    &lt;f:content&gt;</w:t>
            </w:r>
          </w:p>
          <w:p w:rsidR="00C215E5" w:rsidRDefault="00C215E5" w:rsidP="005C01D0">
            <w:r>
              <w:tab/>
            </w:r>
            <w:r>
              <w:tab/>
            </w:r>
            <w:r>
              <w:tab/>
            </w:r>
            <w:r>
              <w:tab/>
            </w:r>
            <w:r>
              <w:tab/>
              <w:t xml:space="preserve">    &lt;Label text="Address "/&gt;</w:t>
            </w:r>
          </w:p>
          <w:p w:rsidR="00C215E5" w:rsidRDefault="00C215E5" w:rsidP="005C01D0">
            <w:r>
              <w:tab/>
            </w:r>
            <w:r>
              <w:tab/>
            </w:r>
            <w:r>
              <w:tab/>
            </w:r>
            <w:r>
              <w:tab/>
            </w:r>
            <w:r>
              <w:tab/>
              <w:t xml:space="preserve">    &lt;Text text="{Address/Building}"/&gt;</w:t>
            </w:r>
          </w:p>
          <w:p w:rsidR="00C215E5" w:rsidRDefault="00C215E5" w:rsidP="005C01D0">
            <w:r>
              <w:tab/>
            </w:r>
            <w:r>
              <w:tab/>
            </w:r>
            <w:r>
              <w:tab/>
            </w:r>
            <w:r>
              <w:tab/>
            </w:r>
            <w:r>
              <w:tab/>
              <w:t xml:space="preserve">    &lt;Text text="{Address/Street}"/&gt;</w:t>
            </w:r>
          </w:p>
          <w:p w:rsidR="00C215E5" w:rsidRDefault="00C215E5" w:rsidP="005C01D0">
            <w:r>
              <w:tab/>
            </w:r>
            <w:r>
              <w:tab/>
            </w:r>
            <w:r>
              <w:tab/>
            </w:r>
            <w:r>
              <w:tab/>
            </w:r>
            <w:r>
              <w:tab/>
              <w:t xml:space="preserve">    &lt;Text text="{Address/City}"/&gt;</w:t>
            </w:r>
          </w:p>
          <w:p w:rsidR="00C215E5" w:rsidRDefault="00C215E5" w:rsidP="005C01D0">
            <w:r>
              <w:tab/>
            </w:r>
            <w:r>
              <w:tab/>
            </w:r>
            <w:r>
              <w:tab/>
            </w:r>
            <w:r>
              <w:tab/>
            </w:r>
            <w:r>
              <w:tab/>
              <w:t xml:space="preserve">    &lt;Text text="{Address/PostalCode}"/&gt;</w:t>
            </w:r>
          </w:p>
          <w:p w:rsidR="00C215E5" w:rsidRDefault="00C215E5" w:rsidP="005C01D0">
            <w:r>
              <w:tab/>
            </w:r>
            <w:r>
              <w:tab/>
            </w:r>
            <w:r>
              <w:tab/>
            </w:r>
            <w:r>
              <w:tab/>
            </w:r>
            <w:r>
              <w:tab/>
              <w:t xml:space="preserve">    &lt;Text text="{Address/CountryText}"/&gt;</w:t>
            </w:r>
          </w:p>
          <w:p w:rsidR="00C215E5" w:rsidRDefault="00C215E5" w:rsidP="005C01D0">
            <w:r>
              <w:tab/>
            </w:r>
            <w:r>
              <w:tab/>
            </w:r>
            <w:r>
              <w:tab/>
            </w:r>
            <w:r>
              <w:tab/>
              <w:t xml:space="preserve">    &lt;/f:content&gt;</w:t>
            </w:r>
          </w:p>
          <w:p w:rsidR="00C215E5" w:rsidRDefault="00C215E5" w:rsidP="005C01D0">
            <w:r>
              <w:tab/>
            </w:r>
            <w:r>
              <w:tab/>
            </w:r>
            <w:r>
              <w:tab/>
              <w:t xml:space="preserve">    &lt;/f:SimpleForm&gt;</w:t>
            </w:r>
          </w:p>
          <w:p w:rsidR="00C215E5" w:rsidRDefault="00C215E5" w:rsidP="005C01D0">
            <w:r>
              <w:tab/>
            </w:r>
            <w:r>
              <w:tab/>
              <w:t xml:space="preserve">    &lt;/l:content&gt;</w:t>
            </w:r>
          </w:p>
          <w:p w:rsidR="00C215E5" w:rsidRDefault="00C215E5" w:rsidP="005C01D0">
            <w:r>
              <w:tab/>
              <w:t xml:space="preserve">    &lt;/l:Grid&gt;</w:t>
            </w:r>
          </w:p>
          <w:p w:rsidR="00C215E5" w:rsidRDefault="00C215E5" w:rsidP="005C01D0">
            <w:r>
              <w:t xml:space="preserve">    &lt;/core:FragmentDefinition&gt;</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w:instrText>
      </w:r>
      <w:r w:rsidR="00B04882">
        <w:instrText xml:space="preserve">ng \* ARABIC </w:instrText>
      </w:r>
      <w:r w:rsidR="00B04882">
        <w:fldChar w:fldCharType="separate"/>
      </w:r>
      <w:r>
        <w:rPr>
          <w:noProof/>
        </w:rPr>
        <w:t>3</w:t>
      </w:r>
      <w:r w:rsidR="00B04882">
        <w:rPr>
          <w:noProof/>
        </w:rPr>
        <w:fldChar w:fldCharType="end"/>
      </w:r>
    </w:p>
    <w:p w:rsidR="00C215E5" w:rsidRDefault="00C215E5" w:rsidP="00C215E5">
      <w:r>
        <w:t>Open the Detail.view.xml file and add the following namespace (code library) to the &lt;mvc:View&gt; control at the top of the file.  The &lt;FragmentDefintion&gt; control is located in this library.</w:t>
      </w:r>
    </w:p>
    <w:p w:rsidR="00782CAC" w:rsidRDefault="00782CAC"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Pr="00A07FF8" w:rsidRDefault="00C215E5" w:rsidP="005C01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rPr>
                <w:rFonts w:ascii="Consolas" w:hAnsi="Consolas" w:cs="Courier New"/>
                <w:color w:val="000000"/>
                <w:sz w:val="21"/>
                <w:szCs w:val="21"/>
              </w:rPr>
            </w:pPr>
            <w:r w:rsidRPr="00A07FF8">
              <w:rPr>
                <w:rFonts w:ascii="Consolas" w:hAnsi="Consolas" w:cs="Courier New"/>
                <w:color w:val="000000"/>
                <w:sz w:val="20"/>
                <w:szCs w:val="20"/>
              </w:rPr>
              <w:t>xmlns:core="sap.ui.core"</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4</w:t>
      </w:r>
      <w:r w:rsidR="00B04882">
        <w:rPr>
          <w:noProof/>
        </w:rPr>
        <w:fldChar w:fldCharType="end"/>
      </w:r>
    </w:p>
    <w:p w:rsidR="00782CAC" w:rsidRPr="00782CAC" w:rsidRDefault="00782CAC" w:rsidP="00782CAC">
      <w:pPr>
        <w:rPr>
          <w:lang w:val="en-US" w:eastAsia="en-US"/>
        </w:rPr>
      </w:pPr>
    </w:p>
    <w:p w:rsidR="00C215E5" w:rsidRDefault="00C215E5" w:rsidP="00C215E5">
      <w:r>
        <w:rPr>
          <w:noProof/>
        </w:rPr>
        <w:drawing>
          <wp:inline distT="0" distB="0" distL="0" distR="0" wp14:anchorId="64B19402" wp14:editId="0B87F090">
            <wp:extent cx="5562600" cy="885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2600" cy="885825"/>
                    </a:xfrm>
                    <a:prstGeom prst="rect">
                      <a:avLst/>
                    </a:prstGeom>
                  </pic:spPr>
                </pic:pic>
              </a:graphicData>
            </a:graphic>
          </wp:inline>
        </w:drawing>
      </w:r>
    </w:p>
    <w:p w:rsidR="00C215E5" w:rsidRDefault="00C215E5" w:rsidP="00C215E5">
      <w:r>
        <w:lastRenderedPageBreak/>
        <w:t>Scroll down in the Detail.view.xml file to find the &lt;IconTabFilter&gt; elements and update them with the following code:</w:t>
      </w:r>
    </w:p>
    <w:p w:rsidR="00782CAC" w:rsidRDefault="00782CAC" w:rsidP="00C215E5"/>
    <w:p w:rsidR="00C215E5" w:rsidRDefault="00C215E5" w:rsidP="00C215E5">
      <w:r>
        <w:t>First Element</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rsidRPr="00A07FF8">
              <w:t>text="{i18n&gt;itf1Title}"</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5</w:t>
      </w:r>
      <w:r w:rsidR="00B04882">
        <w:rPr>
          <w:noProof/>
        </w:rPr>
        <w:fldChar w:fldCharType="end"/>
      </w:r>
    </w:p>
    <w:p w:rsidR="00C215E5" w:rsidRDefault="00C215E5" w:rsidP="00C215E5">
      <w:r>
        <w:t>Second Element</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rsidRPr="00A07FF8">
              <w:t>text="{i18n&gt;itf2Title}"</w:t>
            </w:r>
          </w:p>
          <w:p w:rsidR="00C215E5" w:rsidRDefault="00C215E5" w:rsidP="005C01D0">
            <w:pPr>
              <w:keepNext/>
            </w:pPr>
          </w:p>
        </w:tc>
      </w:tr>
    </w:tbl>
    <w:p w:rsidR="00C215E5" w:rsidRPr="00A07FF8"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6</w:t>
      </w:r>
      <w:r w:rsidR="00B04882">
        <w:rPr>
          <w:noProof/>
        </w:rPr>
        <w:fldChar w:fldCharType="end"/>
      </w:r>
    </w:p>
    <w:p w:rsidR="00C215E5" w:rsidRDefault="00C215E5" w:rsidP="00C215E5">
      <w:r>
        <w:rPr>
          <w:noProof/>
        </w:rPr>
        <w:drawing>
          <wp:inline distT="0" distB="0" distL="0" distR="0" wp14:anchorId="79248400" wp14:editId="08E8DCFA">
            <wp:extent cx="4486275" cy="1123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123950"/>
                    </a:xfrm>
                    <a:prstGeom prst="rect">
                      <a:avLst/>
                    </a:prstGeom>
                  </pic:spPr>
                </pic:pic>
              </a:graphicData>
            </a:graphic>
          </wp:inline>
        </w:drawing>
      </w:r>
    </w:p>
    <w:p w:rsidR="00782CAC" w:rsidRDefault="00782CAC" w:rsidP="00C215E5"/>
    <w:p w:rsidR="00C215E5" w:rsidRDefault="00C215E5" w:rsidP="00C215E5">
      <w:r>
        <w:t>Now insert the code &lt;content&gt;&lt;/content&gt; between the first &lt;IconTabFilter&gt; and &lt;/IconTabFilter&gt; tags.</w:t>
      </w:r>
    </w:p>
    <w:p w:rsidR="00C215E5" w:rsidRDefault="00C215E5" w:rsidP="00C215E5"/>
    <w:p w:rsidR="00C215E5" w:rsidRDefault="00C215E5" w:rsidP="00C215E5">
      <w:r>
        <w:rPr>
          <w:noProof/>
        </w:rPr>
        <w:drawing>
          <wp:inline distT="0" distB="0" distL="0" distR="0" wp14:anchorId="687228BA" wp14:editId="7E915377">
            <wp:extent cx="3495675" cy="2114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5675" cy="2114550"/>
                    </a:xfrm>
                    <a:prstGeom prst="rect">
                      <a:avLst/>
                    </a:prstGeom>
                  </pic:spPr>
                </pic:pic>
              </a:graphicData>
            </a:graphic>
          </wp:inline>
        </w:drawing>
      </w:r>
    </w:p>
    <w:p w:rsidR="00782CAC" w:rsidRDefault="00782CAC" w:rsidP="00C215E5"/>
    <w:p w:rsidR="00C215E5" w:rsidRDefault="00C215E5" w:rsidP="00C215E5">
      <w:r>
        <w:t>Cut the Table code as shown below and paste it into the &lt;content&gt; element you just created.  This moves the table into the tab.</w:t>
      </w:r>
    </w:p>
    <w:p w:rsidR="00C215E5" w:rsidRDefault="00C215E5" w:rsidP="00C215E5">
      <w:r>
        <w:rPr>
          <w:noProof/>
        </w:rPr>
        <w:lastRenderedPageBreak/>
        <w:drawing>
          <wp:inline distT="0" distB="0" distL="0" distR="0" wp14:anchorId="283BEBA7" wp14:editId="1DCC1D0B">
            <wp:extent cx="5943600" cy="3591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1560"/>
                    </a:xfrm>
                    <a:prstGeom prst="rect">
                      <a:avLst/>
                    </a:prstGeom>
                  </pic:spPr>
                </pic:pic>
              </a:graphicData>
            </a:graphic>
          </wp:inline>
        </w:drawing>
      </w:r>
    </w:p>
    <w:p w:rsidR="00C215E5" w:rsidRDefault="00C215E5" w:rsidP="00C215E5"/>
    <w:p w:rsidR="00C215E5" w:rsidRDefault="00C215E5" w:rsidP="00C215E5">
      <w:r>
        <w:t>It should like the image below.  If you make a mistake, ztrl-z will undo changes.</w:t>
      </w:r>
    </w:p>
    <w:p w:rsidR="00C215E5" w:rsidRDefault="00C215E5" w:rsidP="00C215E5">
      <w:r>
        <w:rPr>
          <w:noProof/>
        </w:rPr>
        <w:lastRenderedPageBreak/>
        <w:drawing>
          <wp:inline distT="0" distB="0" distL="0" distR="0" wp14:anchorId="3A82EB64" wp14:editId="4B8D1E3D">
            <wp:extent cx="5943600" cy="5716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16905"/>
                    </a:xfrm>
                    <a:prstGeom prst="rect">
                      <a:avLst/>
                    </a:prstGeom>
                  </pic:spPr>
                </pic:pic>
              </a:graphicData>
            </a:graphic>
          </wp:inline>
        </w:drawing>
      </w:r>
    </w:p>
    <w:p w:rsidR="00C215E5" w:rsidRDefault="00C215E5" w:rsidP="00C215E5">
      <w:r>
        <w:t>The ContactKey is not very informative so locate that field…</w:t>
      </w:r>
    </w:p>
    <w:p w:rsidR="00C215E5" w:rsidRDefault="00C215E5" w:rsidP="00C215E5">
      <w:r>
        <w:rPr>
          <w:noProof/>
        </w:rPr>
        <w:drawing>
          <wp:inline distT="0" distB="0" distL="0" distR="0" wp14:anchorId="7FCDEBDD" wp14:editId="19DE7818">
            <wp:extent cx="5038725" cy="1638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8725" cy="1638300"/>
                    </a:xfrm>
                    <a:prstGeom prst="rect">
                      <a:avLst/>
                    </a:prstGeom>
                  </pic:spPr>
                </pic:pic>
              </a:graphicData>
            </a:graphic>
          </wp:inline>
        </w:drawing>
      </w:r>
    </w:p>
    <w:p w:rsidR="00C215E5" w:rsidRDefault="00C215E5" w:rsidP="00C215E5">
      <w:r>
        <w:t xml:space="preserve">…and replace it with GenderText. </w:t>
      </w:r>
    </w:p>
    <w:p w:rsidR="00C215E5" w:rsidRDefault="00C215E5" w:rsidP="00C215E5">
      <w:r>
        <w:rPr>
          <w:noProof/>
        </w:rPr>
        <w:lastRenderedPageBreak/>
        <w:drawing>
          <wp:inline distT="0" distB="0" distL="0" distR="0" wp14:anchorId="06B1FF79" wp14:editId="75A274C2">
            <wp:extent cx="4629150" cy="1609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9150" cy="1609725"/>
                    </a:xfrm>
                    <a:prstGeom prst="rect">
                      <a:avLst/>
                    </a:prstGeom>
                  </pic:spPr>
                </pic:pic>
              </a:graphicData>
            </a:graphic>
          </wp:inline>
        </w:drawing>
      </w:r>
    </w:p>
    <w:p w:rsidR="00C215E5" w:rsidRDefault="00C215E5" w:rsidP="00C215E5">
      <w:r>
        <w:t>Now insert the code shown below between the second &lt;IconTabFilter&gt; and &lt;/IconTabFilter&gt; tags.  This code loads the fragment you created above.</w:t>
      </w:r>
    </w:p>
    <w:p w:rsidR="00C215E5" w:rsidRDefault="00C215E5" w:rsidP="00C215E5">
      <w:r>
        <w:rPr>
          <w:noProof/>
        </w:rPr>
        <w:drawing>
          <wp:inline distT="0" distB="0" distL="0" distR="0" wp14:anchorId="74663255" wp14:editId="0FA5CA76">
            <wp:extent cx="3648075" cy="138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381125"/>
                    </a:xfrm>
                    <a:prstGeom prst="rect">
                      <a:avLst/>
                    </a:prstGeom>
                  </pic:spPr>
                </pic:pic>
              </a:graphicData>
            </a:graphic>
          </wp:inline>
        </w:drawing>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&lt;content&gt;</w:t>
            </w:r>
          </w:p>
          <w:p w:rsidR="00C215E5" w:rsidRDefault="00C215E5" w:rsidP="005C01D0">
            <w:r>
              <w:t xml:space="preserve">    &lt;core:Fragment fragmentName="</w:t>
            </w:r>
            <w:r w:rsidRPr="00B02D65">
              <w:t>com.sap.ua.view.Map</w:t>
            </w:r>
            <w:r>
              <w:t xml:space="preserve"> " type="XML" /&gt;</w:t>
            </w:r>
          </w:p>
          <w:p w:rsidR="00C215E5" w:rsidRDefault="00C215E5" w:rsidP="005C01D0">
            <w:r>
              <w:t>&lt;/content&gt;</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8</w:t>
      </w:r>
      <w:r w:rsidR="00B04882">
        <w:rPr>
          <w:noProof/>
        </w:rPr>
        <w:fldChar w:fldCharType="end"/>
      </w:r>
    </w:p>
    <w:p w:rsidR="00C215E5" w:rsidRPr="001A5FD2" w:rsidRDefault="00C215E5" w:rsidP="00C215E5"/>
    <w:p w:rsidR="00C215E5" w:rsidRDefault="00C215E5" w:rsidP="00C215E5">
      <w:r>
        <w:rPr>
          <w:noProof/>
        </w:rPr>
        <w:drawing>
          <wp:inline distT="0" distB="0" distL="0" distR="0" wp14:anchorId="6654D3C7" wp14:editId="5F4D5AFF">
            <wp:extent cx="4591050" cy="93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1050" cy="933450"/>
                    </a:xfrm>
                    <a:prstGeom prst="rect">
                      <a:avLst/>
                    </a:prstGeom>
                  </pic:spPr>
                </pic:pic>
              </a:graphicData>
            </a:graphic>
          </wp:inline>
        </w:drawing>
      </w:r>
    </w:p>
    <w:p w:rsidR="00C215E5" w:rsidRDefault="00C215E5" w:rsidP="00C215E5">
      <w:r>
        <w:t>Now if you run the app, you can switch between views using the tabs.</w:t>
      </w:r>
    </w:p>
    <w:p w:rsidR="00C215E5" w:rsidRDefault="00C215E5" w:rsidP="00C215E5">
      <w:r>
        <w:rPr>
          <w:noProof/>
        </w:rPr>
        <w:lastRenderedPageBreak/>
        <w:drawing>
          <wp:inline distT="0" distB="0" distL="0" distR="0" wp14:anchorId="35A8E372" wp14:editId="2B2A5B17">
            <wp:extent cx="5943600" cy="5521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521960"/>
                    </a:xfrm>
                    <a:prstGeom prst="rect">
                      <a:avLst/>
                    </a:prstGeom>
                  </pic:spPr>
                </pic:pic>
              </a:graphicData>
            </a:graphic>
          </wp:inline>
        </w:drawing>
      </w:r>
    </w:p>
    <w:p w:rsidR="00C215E5" w:rsidRDefault="00C215E5" w:rsidP="00C215E5"/>
    <w:p w:rsidR="00C215E5" w:rsidRDefault="00C215E5" w:rsidP="00C215E5">
      <w:r>
        <w:rPr>
          <w:noProof/>
        </w:rPr>
        <w:lastRenderedPageBreak/>
        <w:drawing>
          <wp:inline distT="0" distB="0" distL="0" distR="0" wp14:anchorId="12F5508F" wp14:editId="68203133">
            <wp:extent cx="5943600" cy="52108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210810"/>
                    </a:xfrm>
                    <a:prstGeom prst="rect">
                      <a:avLst/>
                    </a:prstGeom>
                  </pic:spPr>
                </pic:pic>
              </a:graphicData>
            </a:graphic>
          </wp:inline>
        </w:drawing>
      </w:r>
    </w:p>
    <w:p w:rsidR="00C215E5" w:rsidRDefault="00C215E5" w:rsidP="00C215E5"/>
    <w:p w:rsidR="00C215E5" w:rsidRDefault="00C215E5" w:rsidP="00C215E5">
      <w:pPr>
        <w:pStyle w:val="Heading3"/>
      </w:pPr>
      <w:r>
        <w:t>Add a Google Map</w:t>
      </w:r>
    </w:p>
    <w:p w:rsidR="00C215E5" w:rsidRDefault="00C215E5" w:rsidP="00C215E5">
      <w:r>
        <w:t xml:space="preserve">The Google Map API makes it easy to add maps to applications.  You can read about the api here </w:t>
      </w:r>
      <w:hyperlink r:id="rId65" w:history="1">
        <w:r w:rsidRPr="002D13A7">
          <w:rPr>
            <w:rStyle w:val="Hyperlink"/>
          </w:rPr>
          <w:t>https://developers.google.com/maps/documentation/static-maps/intro</w:t>
        </w:r>
      </w:hyperlink>
    </w:p>
    <w:p w:rsidR="00C215E5" w:rsidRDefault="00C215E5" w:rsidP="00C215E5">
      <w:r>
        <w:t xml:space="preserve">The first thing you have to do is add a destination for the Google Map service.  In the SAP Cloud Cockpit, navigate to Connectivity </w:t>
      </w:r>
      <w:r>
        <w:rPr>
          <w:rFonts w:cstheme="minorHAnsi"/>
        </w:rPr>
        <w:t>→</w:t>
      </w:r>
      <w:r>
        <w:t xml:space="preserve"> Destinations and click New Destination.  Enter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6927"/>
      </w:tblGrid>
      <w:tr w:rsidR="00C215E5" w:rsidTr="005C01D0">
        <w:tc>
          <w:tcPr>
            <w:tcW w:w="2155" w:type="dxa"/>
          </w:tcPr>
          <w:p w:rsidR="00C215E5" w:rsidRDefault="00C215E5" w:rsidP="005C01D0">
            <w:r>
              <w:t>Name</w:t>
            </w:r>
          </w:p>
        </w:tc>
        <w:tc>
          <w:tcPr>
            <w:tcW w:w="7195" w:type="dxa"/>
          </w:tcPr>
          <w:p w:rsidR="00C215E5" w:rsidRDefault="00C215E5" w:rsidP="005C01D0">
            <w:r>
              <w:t>GoogleMaps</w:t>
            </w:r>
          </w:p>
        </w:tc>
      </w:tr>
      <w:tr w:rsidR="00C215E5" w:rsidTr="005C01D0">
        <w:tc>
          <w:tcPr>
            <w:tcW w:w="2155" w:type="dxa"/>
          </w:tcPr>
          <w:p w:rsidR="00C215E5" w:rsidRDefault="00C215E5" w:rsidP="005C01D0">
            <w:r>
              <w:t>Type</w:t>
            </w:r>
          </w:p>
        </w:tc>
        <w:tc>
          <w:tcPr>
            <w:tcW w:w="7195" w:type="dxa"/>
          </w:tcPr>
          <w:p w:rsidR="00C215E5" w:rsidRDefault="00C215E5" w:rsidP="005C01D0">
            <w:r>
              <w:t>HTTP</w:t>
            </w:r>
          </w:p>
        </w:tc>
      </w:tr>
      <w:tr w:rsidR="00C215E5" w:rsidTr="005C01D0">
        <w:tc>
          <w:tcPr>
            <w:tcW w:w="2155" w:type="dxa"/>
          </w:tcPr>
          <w:p w:rsidR="00C215E5" w:rsidRDefault="00C215E5" w:rsidP="005C01D0">
            <w:r>
              <w:t>Description</w:t>
            </w:r>
          </w:p>
        </w:tc>
        <w:tc>
          <w:tcPr>
            <w:tcW w:w="7195" w:type="dxa"/>
          </w:tcPr>
          <w:p w:rsidR="00C215E5" w:rsidRDefault="00C215E5" w:rsidP="005C01D0">
            <w:r>
              <w:t>Google Maps API</w:t>
            </w:r>
          </w:p>
        </w:tc>
      </w:tr>
      <w:tr w:rsidR="00C215E5" w:rsidTr="005C01D0">
        <w:tc>
          <w:tcPr>
            <w:tcW w:w="2155" w:type="dxa"/>
          </w:tcPr>
          <w:p w:rsidR="00C215E5" w:rsidRDefault="00C215E5" w:rsidP="005C01D0">
            <w:r>
              <w:t>URL</w:t>
            </w:r>
          </w:p>
        </w:tc>
        <w:tc>
          <w:tcPr>
            <w:tcW w:w="7195" w:type="dxa"/>
          </w:tcPr>
          <w:p w:rsidR="00C215E5" w:rsidRDefault="00C215E5" w:rsidP="005C01D0">
            <w:r>
              <w:rPr>
                <w:rFonts w:ascii="Courier New" w:hAnsi="Courier New" w:cs="Courier New"/>
                <w:color w:val="333333"/>
                <w:sz w:val="21"/>
                <w:szCs w:val="21"/>
                <w:shd w:val="clear" w:color="auto" w:fill="F8F8F8"/>
              </w:rPr>
              <w:t>https://maps.googleapis.com/maps/api</w:t>
            </w:r>
          </w:p>
        </w:tc>
      </w:tr>
      <w:tr w:rsidR="00C215E5" w:rsidTr="005C01D0">
        <w:tc>
          <w:tcPr>
            <w:tcW w:w="2155" w:type="dxa"/>
          </w:tcPr>
          <w:p w:rsidR="00C215E5" w:rsidRDefault="00C215E5" w:rsidP="005C01D0">
            <w:r>
              <w:t>Proxy Type</w:t>
            </w:r>
          </w:p>
        </w:tc>
        <w:tc>
          <w:tcPr>
            <w:tcW w:w="7195" w:type="dxa"/>
          </w:tcPr>
          <w:p w:rsidR="00C215E5" w:rsidRDefault="00C215E5" w:rsidP="005C01D0">
            <w:r>
              <w:t>Internet</w:t>
            </w:r>
          </w:p>
        </w:tc>
      </w:tr>
      <w:tr w:rsidR="00C215E5" w:rsidTr="005C01D0">
        <w:tc>
          <w:tcPr>
            <w:tcW w:w="2155" w:type="dxa"/>
          </w:tcPr>
          <w:p w:rsidR="00C215E5" w:rsidRDefault="00C215E5" w:rsidP="005C01D0">
            <w:r>
              <w:t>Authentication</w:t>
            </w:r>
          </w:p>
        </w:tc>
        <w:tc>
          <w:tcPr>
            <w:tcW w:w="7195" w:type="dxa"/>
          </w:tcPr>
          <w:p w:rsidR="00C215E5" w:rsidRDefault="00C215E5" w:rsidP="005C01D0">
            <w:r>
              <w:t>NoAuthentication</w:t>
            </w:r>
          </w:p>
        </w:tc>
      </w:tr>
    </w:tbl>
    <w:p w:rsidR="00C215E5" w:rsidRDefault="00C215E5" w:rsidP="00C215E5"/>
    <w:p w:rsidR="00C215E5" w:rsidRDefault="00C215E5" w:rsidP="00C215E5">
      <w:r>
        <w:t>Before clicking save, use the New Property button to enter the following properties</w:t>
      </w:r>
    </w:p>
    <w:p w:rsidR="00C215E5" w:rsidRPr="00B02D65" w:rsidRDefault="00C215E5" w:rsidP="00C215E5">
      <w:r>
        <w:rPr>
          <w:noProof/>
        </w:rPr>
        <w:lastRenderedPageBreak/>
        <w:drawing>
          <wp:inline distT="0" distB="0" distL="0" distR="0" wp14:anchorId="360C54A9" wp14:editId="121896C9">
            <wp:extent cx="5943600" cy="1696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96720"/>
                    </a:xfrm>
                    <a:prstGeom prst="rect">
                      <a:avLst/>
                    </a:prstGeom>
                  </pic:spPr>
                </pic:pic>
              </a:graphicData>
            </a:graphic>
          </wp:inline>
        </w:drawing>
      </w:r>
    </w:p>
    <w:p w:rsidR="00C215E5" w:rsidRDefault="00C215E5" w:rsidP="00C215E5">
      <w:r>
        <w:t>Now we have to add a reference to the destination in the application.  Open the neo-app.json file and paste this at the bottom of the routes section.</w:t>
      </w:r>
    </w:p>
    <w:p w:rsidR="00C215E5" w:rsidRDefault="00C215E5" w:rsidP="00C215E5"/>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w:t>
            </w:r>
          </w:p>
          <w:p w:rsidR="00C215E5" w:rsidRDefault="00C215E5" w:rsidP="005C01D0">
            <w:r>
              <w:t>{</w:t>
            </w:r>
          </w:p>
          <w:p w:rsidR="00C215E5" w:rsidRDefault="00C215E5" w:rsidP="005C01D0">
            <w:r>
              <w:t xml:space="preserve">  "path": "/GoogleMaps",</w:t>
            </w:r>
          </w:p>
          <w:p w:rsidR="00C215E5" w:rsidRDefault="00C215E5" w:rsidP="005C01D0">
            <w:r>
              <w:t xml:space="preserve">  "target": {</w:t>
            </w:r>
          </w:p>
          <w:p w:rsidR="00C215E5" w:rsidRDefault="00C215E5" w:rsidP="005C01D0">
            <w:r>
              <w:t xml:space="preserve">    "type": "destination",</w:t>
            </w:r>
          </w:p>
          <w:p w:rsidR="00C215E5" w:rsidRDefault="00C215E5" w:rsidP="005C01D0">
            <w:r>
              <w:t xml:space="preserve">    "name": "GoogleMaps",</w:t>
            </w:r>
          </w:p>
          <w:p w:rsidR="00C215E5" w:rsidRDefault="00C215E5" w:rsidP="005C01D0">
            <w:r>
              <w:t xml:space="preserve">    "entryPath": "/"</w:t>
            </w:r>
          </w:p>
          <w:p w:rsidR="00C215E5" w:rsidRDefault="00C215E5" w:rsidP="005C01D0">
            <w:r>
              <w:t xml:space="preserve">  },</w:t>
            </w:r>
          </w:p>
          <w:p w:rsidR="00C215E5" w:rsidRDefault="00C215E5" w:rsidP="005C01D0">
            <w:r>
              <w:t xml:space="preserve">  "description": "Google Maps API"</w:t>
            </w:r>
          </w:p>
          <w:p w:rsidR="00C215E5" w:rsidRDefault="00C215E5" w:rsidP="005C01D0">
            <w:r>
              <w:t>}</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9</w:t>
      </w:r>
      <w:r w:rsidR="00B04882">
        <w:rPr>
          <w:noProof/>
        </w:rPr>
        <w:fldChar w:fldCharType="end"/>
      </w:r>
    </w:p>
    <w:p w:rsidR="00C215E5" w:rsidRDefault="00C215E5" w:rsidP="00C215E5">
      <w:r>
        <w:t>Use the image to make sure you are putting it in the right place.</w:t>
      </w:r>
    </w:p>
    <w:p w:rsidR="00C215E5" w:rsidRDefault="00C215E5" w:rsidP="00C215E5">
      <w:r>
        <w:rPr>
          <w:noProof/>
        </w:rPr>
        <w:drawing>
          <wp:inline distT="0" distB="0" distL="0" distR="0" wp14:anchorId="545D6A1F" wp14:editId="1EBCFD95">
            <wp:extent cx="3114675" cy="3209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4675" cy="3209925"/>
                    </a:xfrm>
                    <a:prstGeom prst="rect">
                      <a:avLst/>
                    </a:prstGeom>
                  </pic:spPr>
                </pic:pic>
              </a:graphicData>
            </a:graphic>
          </wp:inline>
        </w:drawing>
      </w:r>
    </w:p>
    <w:p w:rsidR="00C215E5" w:rsidRDefault="00C215E5" w:rsidP="00C215E5"/>
    <w:p w:rsidR="00C215E5" w:rsidRDefault="00C215E5" w:rsidP="00C215E5">
      <w:r>
        <w:t>Now, to insert the map, delete the existing &lt;SimpleForm&gt; element from the Map.fragment.xml.</w:t>
      </w:r>
    </w:p>
    <w:p w:rsidR="00C215E5" w:rsidRDefault="00C215E5" w:rsidP="00C215E5">
      <w:r>
        <w:rPr>
          <w:noProof/>
        </w:rPr>
        <w:lastRenderedPageBreak/>
        <w:drawing>
          <wp:inline distT="0" distB="0" distL="0" distR="0" wp14:anchorId="5358FA32" wp14:editId="17832B6E">
            <wp:extent cx="50673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7300" cy="3400425"/>
                    </a:xfrm>
                    <a:prstGeom prst="rect">
                      <a:avLst/>
                    </a:prstGeom>
                  </pic:spPr>
                </pic:pic>
              </a:graphicData>
            </a:graphic>
          </wp:inline>
        </w:drawing>
      </w:r>
    </w:p>
    <w:p w:rsidR="00C215E5" w:rsidRDefault="00C215E5" w:rsidP="00C215E5">
      <w:r>
        <w:t>Replace it with this code.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ab/>
            </w:r>
            <w:r>
              <w:tab/>
            </w:r>
            <w:r>
              <w:tab/>
              <w:t>&lt;f:SimpleForm columnsL="2" columnsM="2" editable="false" layout="ResponsiveGridLayout" maxContainerCols="2" minWidth="1024"</w:t>
            </w:r>
          </w:p>
          <w:p w:rsidR="00C215E5" w:rsidRDefault="00C215E5" w:rsidP="005C01D0">
            <w:r>
              <w:tab/>
            </w:r>
            <w:r>
              <w:tab/>
            </w:r>
            <w:r>
              <w:tab/>
            </w:r>
            <w:r>
              <w:tab/>
              <w:t>title="{i18n&gt;mapFragmentTitle}"&gt;</w:t>
            </w:r>
          </w:p>
          <w:p w:rsidR="00C215E5" w:rsidRDefault="00C215E5" w:rsidP="005C01D0">
            <w:r>
              <w:tab/>
            </w:r>
            <w:r>
              <w:tab/>
            </w:r>
            <w:r>
              <w:tab/>
            </w:r>
            <w:r>
              <w:tab/>
              <w:t>&lt;f:content&gt;</w:t>
            </w:r>
          </w:p>
          <w:p w:rsidR="00C215E5" w:rsidRDefault="00C215E5" w:rsidP="005C01D0">
            <w:r>
              <w:tab/>
            </w:r>
            <w:r>
              <w:tab/>
            </w:r>
            <w:r>
              <w:tab/>
            </w:r>
            <w:r>
              <w:tab/>
            </w:r>
            <w:r>
              <w:tab/>
              <w:t>&lt;core:Title text="{i18n&gt;mapAddressTitle} "/&gt;</w:t>
            </w:r>
          </w:p>
          <w:p w:rsidR="00C215E5" w:rsidRDefault="00C215E5" w:rsidP="005C01D0">
            <w:r>
              <w:tab/>
            </w:r>
            <w:r>
              <w:tab/>
            </w:r>
            <w:r>
              <w:tab/>
            </w:r>
            <w:r>
              <w:tab/>
            </w:r>
            <w:r>
              <w:tab/>
              <w:t>&lt;Label text="{i18n&gt;mapStreet}"/&gt;</w:t>
            </w:r>
          </w:p>
          <w:p w:rsidR="00C215E5" w:rsidRDefault="00C215E5" w:rsidP="005C01D0">
            <w:r>
              <w:tab/>
            </w:r>
            <w:r>
              <w:tab/>
            </w:r>
            <w:r>
              <w:tab/>
            </w:r>
            <w:r>
              <w:tab/>
            </w:r>
            <w:r>
              <w:tab/>
              <w:t>&lt;Text text="{Address/Building} {Address/Street}"/&gt;</w:t>
            </w:r>
          </w:p>
          <w:p w:rsidR="00C215E5" w:rsidRDefault="00C215E5" w:rsidP="005C01D0">
            <w:r>
              <w:tab/>
            </w:r>
            <w:r>
              <w:tab/>
            </w:r>
            <w:r>
              <w:tab/>
            </w:r>
            <w:r>
              <w:tab/>
            </w:r>
            <w:r>
              <w:tab/>
              <w:t>&lt;Label text="{i18n&gt;mapCity}"/&gt;</w:t>
            </w:r>
          </w:p>
          <w:p w:rsidR="00C215E5" w:rsidRDefault="00C215E5" w:rsidP="005C01D0">
            <w:r>
              <w:tab/>
            </w:r>
            <w:r>
              <w:tab/>
            </w:r>
            <w:r>
              <w:tab/>
            </w:r>
            <w:r>
              <w:tab/>
            </w:r>
            <w:r>
              <w:tab/>
              <w:t>&lt;Text text="{Address/City}"/&gt;</w:t>
            </w:r>
          </w:p>
          <w:p w:rsidR="00C215E5" w:rsidRDefault="00C215E5" w:rsidP="005C01D0">
            <w:r>
              <w:tab/>
            </w:r>
            <w:r>
              <w:tab/>
            </w:r>
            <w:r>
              <w:tab/>
            </w:r>
            <w:r>
              <w:tab/>
            </w:r>
            <w:r>
              <w:tab/>
              <w:t>&lt;Label text="{i18n&gt;mapCountry}"/&gt;</w:t>
            </w:r>
          </w:p>
          <w:p w:rsidR="00C215E5" w:rsidRDefault="00C215E5" w:rsidP="005C01D0">
            <w:r>
              <w:tab/>
            </w:r>
            <w:r>
              <w:tab/>
            </w:r>
            <w:r>
              <w:tab/>
            </w:r>
            <w:r>
              <w:tab/>
            </w:r>
            <w:r>
              <w:tab/>
              <w:t>&lt;Text text="{Address/CountryText}"/&gt;</w:t>
            </w:r>
          </w:p>
          <w:p w:rsidR="00C215E5" w:rsidRDefault="00C215E5" w:rsidP="005C01D0">
            <w:r>
              <w:tab/>
            </w:r>
            <w:r>
              <w:tab/>
            </w:r>
            <w:r>
              <w:tab/>
            </w:r>
            <w:r>
              <w:tab/>
            </w:r>
            <w:r>
              <w:tab/>
              <w:t>&lt;Label text="{i18n&gt;mapZip}"/&gt;</w:t>
            </w:r>
          </w:p>
          <w:p w:rsidR="00C215E5" w:rsidRDefault="00C215E5" w:rsidP="005C01D0">
            <w:r>
              <w:tab/>
            </w:r>
            <w:r>
              <w:tab/>
            </w:r>
            <w:r>
              <w:tab/>
            </w:r>
            <w:r>
              <w:tab/>
            </w:r>
            <w:r>
              <w:tab/>
              <w:t>&lt;Text text="{Address/PostalCode}"/&gt;</w:t>
            </w:r>
          </w:p>
          <w:p w:rsidR="00C215E5" w:rsidRDefault="00C215E5" w:rsidP="005C01D0">
            <w:r>
              <w:tab/>
            </w:r>
            <w:r>
              <w:tab/>
            </w:r>
            <w:r>
              <w:tab/>
            </w:r>
            <w:r>
              <w:tab/>
            </w:r>
            <w:r>
              <w:tab/>
              <w:t>&lt;core:Title text=" "/&gt;</w:t>
            </w:r>
          </w:p>
          <w:p w:rsidR="00C215E5" w:rsidRDefault="00C215E5" w:rsidP="005C01D0">
            <w:r>
              <w:tab/>
            </w:r>
            <w:r>
              <w:tab/>
            </w:r>
            <w:r>
              <w:tab/>
            </w:r>
            <w:r>
              <w:tab/>
            </w:r>
            <w:r>
              <w:tab/>
              <w:t>&lt;Image src="{ parts: [ 'Address/Building', 'Address/Street', 'Address/PostalCode', 'Address/City' ], formatter: '.formatter.formatMapUrl' }"</w:t>
            </w:r>
          </w:p>
          <w:p w:rsidR="00C215E5" w:rsidRDefault="00C215E5" w:rsidP="005C01D0">
            <w:r>
              <w:tab/>
            </w:r>
            <w:r>
              <w:tab/>
            </w:r>
            <w:r>
              <w:tab/>
            </w:r>
            <w:r>
              <w:tab/>
            </w:r>
            <w:r>
              <w:tab/>
            </w:r>
            <w:r>
              <w:tab/>
              <w:t>alt="{i18n&gt;mapAltText}"/&gt;</w:t>
            </w:r>
          </w:p>
          <w:p w:rsidR="00C215E5" w:rsidRDefault="00C215E5" w:rsidP="005C01D0">
            <w:r>
              <w:tab/>
            </w:r>
            <w:r>
              <w:tab/>
            </w:r>
            <w:r>
              <w:tab/>
            </w:r>
            <w:r>
              <w:tab/>
              <w:t>&lt;/f:content&gt;</w:t>
            </w:r>
          </w:p>
          <w:p w:rsidR="00C215E5" w:rsidRDefault="00C215E5" w:rsidP="005C01D0">
            <w:r>
              <w:tab/>
            </w:r>
            <w:r>
              <w:tab/>
            </w:r>
            <w:r>
              <w:tab/>
              <w:t>&lt;/f:SimpleForm&gt;</w:t>
            </w:r>
          </w:p>
          <w:p w:rsidR="00C215E5" w:rsidRDefault="00C215E5" w:rsidP="005C01D0"/>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10</w:t>
      </w:r>
      <w:r w:rsidR="00B04882">
        <w:rPr>
          <w:noProof/>
        </w:rPr>
        <w:fldChar w:fldCharType="end"/>
      </w:r>
    </w:p>
    <w:p w:rsidR="00C215E5" w:rsidRPr="00BD61A9" w:rsidRDefault="00C215E5" w:rsidP="00C215E5"/>
    <w:p w:rsidR="00C215E5" w:rsidRDefault="00C215E5" w:rsidP="00C215E5">
      <w:r>
        <w:rPr>
          <w:noProof/>
        </w:rPr>
        <w:lastRenderedPageBreak/>
        <w:drawing>
          <wp:inline distT="0" distB="0" distL="0" distR="0" wp14:anchorId="1E25D795" wp14:editId="2CCC2095">
            <wp:extent cx="5743575" cy="4048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3575" cy="4048125"/>
                    </a:xfrm>
                    <a:prstGeom prst="rect">
                      <a:avLst/>
                    </a:prstGeom>
                  </pic:spPr>
                </pic:pic>
              </a:graphicData>
            </a:graphic>
          </wp:inline>
        </w:drawing>
      </w:r>
    </w:p>
    <w:p w:rsidR="00C215E5" w:rsidRDefault="00C215E5" w:rsidP="00C215E5">
      <w:r>
        <w:t>Add the following code to the i18n.properties file.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Map Fragment ~~~~~~~~~~~~~~~~~~~~~~~~~~</w:t>
            </w:r>
          </w:p>
          <w:p w:rsidR="00C215E5" w:rsidRDefault="00C215E5" w:rsidP="005C01D0"/>
          <w:p w:rsidR="00C215E5" w:rsidRDefault="00C215E5" w:rsidP="005C01D0">
            <w:r>
              <w:t>mapAddressTitle=Address</w:t>
            </w:r>
          </w:p>
          <w:p w:rsidR="00C215E5" w:rsidRDefault="00C215E5" w:rsidP="005C01D0">
            <w:r>
              <w:t>mapStreet=Street</w:t>
            </w:r>
          </w:p>
          <w:p w:rsidR="00C215E5" w:rsidRDefault="00C215E5" w:rsidP="005C01D0">
            <w:r>
              <w:t>mapCity=City</w:t>
            </w:r>
          </w:p>
          <w:p w:rsidR="00C215E5" w:rsidRDefault="00C215E5" w:rsidP="005C01D0">
            <w:r>
              <w:t>mapCountry=Country</w:t>
            </w:r>
          </w:p>
          <w:p w:rsidR="00C215E5" w:rsidRDefault="00C215E5" w:rsidP="005C01D0">
            <w:r>
              <w:t>mapZip=Zipcode</w:t>
            </w:r>
          </w:p>
          <w:p w:rsidR="00C215E5" w:rsidRDefault="00C215E5" w:rsidP="005C01D0">
            <w:r w:rsidRPr="00B02D65">
              <w:t>mapAltText=Map of location</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11</w:t>
      </w:r>
      <w:r w:rsidR="00B04882">
        <w:rPr>
          <w:noProof/>
        </w:rPr>
        <w:fldChar w:fldCharType="end"/>
      </w:r>
    </w:p>
    <w:p w:rsidR="00C215E5" w:rsidRDefault="00C215E5" w:rsidP="00C215E5"/>
    <w:p w:rsidR="00C215E5" w:rsidRDefault="00C215E5" w:rsidP="00C215E5">
      <w:r>
        <w:rPr>
          <w:noProof/>
        </w:rPr>
        <w:lastRenderedPageBreak/>
        <w:drawing>
          <wp:inline distT="0" distB="0" distL="0" distR="0" wp14:anchorId="2E0AC979" wp14:editId="6EDFFC86">
            <wp:extent cx="5105400" cy="3714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5400" cy="3714750"/>
                    </a:xfrm>
                    <a:prstGeom prst="rect">
                      <a:avLst/>
                    </a:prstGeom>
                  </pic:spPr>
                </pic:pic>
              </a:graphicData>
            </a:graphic>
          </wp:inline>
        </w:drawing>
      </w:r>
    </w:p>
    <w:p w:rsidR="00C215E5" w:rsidRDefault="00C215E5" w:rsidP="00C215E5">
      <w:r>
        <w:t>We have to compute the URL for the map each time the user clicks a new contact.  We can do that with a formatter.  These are used to format values before they are inserted into the HTML.  Open the formatter.js file in the model folder and insert this code.</w:t>
      </w:r>
    </w:p>
    <w:tbl>
      <w:tblPr>
        <w:tblStyle w:val="TableGrid"/>
        <w:tblW w:w="0" w:type="auto"/>
        <w:tblLook w:val="04A0" w:firstRow="1" w:lastRow="0" w:firstColumn="1" w:lastColumn="0" w:noHBand="0" w:noVBand="1"/>
      </w:tblPr>
      <w:tblGrid>
        <w:gridCol w:w="9016"/>
      </w:tblGrid>
      <w:tr w:rsidR="00C215E5" w:rsidTr="005C01D0">
        <w:tc>
          <w:tcPr>
            <w:tcW w:w="9350" w:type="dxa"/>
          </w:tcPr>
          <w:p w:rsidR="00C215E5" w:rsidRDefault="00C215E5" w:rsidP="005C01D0"/>
          <w:p w:rsidR="00C215E5" w:rsidRDefault="00C215E5" w:rsidP="005C01D0">
            <w:r>
              <w:t xml:space="preserve">    /**</w:t>
            </w:r>
          </w:p>
          <w:p w:rsidR="00C215E5" w:rsidRDefault="00C215E5" w:rsidP="005C01D0">
            <w:r>
              <w:t xml:space="preserve">      * Formats an address to a static google maps image</w:t>
            </w:r>
          </w:p>
          <w:p w:rsidR="00C215E5" w:rsidRDefault="00C215E5" w:rsidP="005C01D0">
            <w:r>
              <w:t xml:space="preserve">      * @public</w:t>
            </w:r>
          </w:p>
          <w:p w:rsidR="00C215E5" w:rsidRDefault="00C215E5" w:rsidP="005C01D0">
            <w:r>
              <w:t xml:space="preserve">      * @param {string} sBuilding the building number</w:t>
            </w:r>
          </w:p>
          <w:p w:rsidR="00C215E5" w:rsidRDefault="00C215E5" w:rsidP="005C01D0">
            <w:r>
              <w:t xml:space="preserve">      * @param {string} sStreet the street</w:t>
            </w:r>
          </w:p>
          <w:p w:rsidR="00C215E5" w:rsidRDefault="00C215E5" w:rsidP="005C01D0">
            <w:r>
              <w:t xml:space="preserve">      * @param {string} sZIP the postal code</w:t>
            </w:r>
          </w:p>
          <w:p w:rsidR="00C215E5" w:rsidRDefault="00C215E5" w:rsidP="005C01D0">
            <w:r>
              <w:t xml:space="preserve">      * @param {string} sCity the city</w:t>
            </w:r>
          </w:p>
          <w:p w:rsidR="00C215E5" w:rsidRDefault="00C215E5" w:rsidP="005C01D0">
            <w:r>
              <w:t xml:space="preserve">      * @returns {string} sValue a google maps URL that can be bound to an image</w:t>
            </w:r>
          </w:p>
          <w:p w:rsidR="00C215E5" w:rsidRDefault="00C215E5" w:rsidP="005C01D0">
            <w:r>
              <w:t xml:space="preserve">      */</w:t>
            </w:r>
          </w:p>
          <w:p w:rsidR="00C215E5" w:rsidRDefault="00C215E5" w:rsidP="005C01D0">
            <w:r>
              <w:t xml:space="preserve">    formatMapUrl: function(sBuilding, sStreet, sZIP, sCity) {</w:t>
            </w:r>
          </w:p>
          <w:p w:rsidR="00C215E5" w:rsidRDefault="00C215E5" w:rsidP="005C01D0">
            <w:r>
              <w:t xml:space="preserve">      return "/GoogleMaps/staticmap?zoom=16&amp;size=400x400&amp;markers="</w:t>
            </w:r>
          </w:p>
          <w:p w:rsidR="00C215E5" w:rsidRDefault="00C215E5" w:rsidP="005C01D0">
            <w:r>
              <w:t xml:space="preserve">        + jQuery.sap.encodeURL(sBuilding +" "+ sStreet + ", " + sZIP +  " " + sCity );</w:t>
            </w:r>
          </w:p>
          <w:p w:rsidR="00C215E5" w:rsidRDefault="00C215E5" w:rsidP="005C01D0">
            <w:r>
              <w:t xml:space="preserve">    }</w:t>
            </w:r>
          </w:p>
          <w:p w:rsidR="00C215E5" w:rsidRDefault="00C215E5" w:rsidP="005C01D0">
            <w:pPr>
              <w:keepNext/>
            </w:pPr>
          </w:p>
        </w:tc>
      </w:tr>
    </w:tbl>
    <w:p w:rsidR="00C215E5" w:rsidRDefault="00C215E5" w:rsidP="00C215E5">
      <w:pPr>
        <w:pStyle w:val="Caption"/>
      </w:pPr>
      <w:r>
        <w:t xml:space="preserve">Listing </w:t>
      </w:r>
      <w:r w:rsidR="00B04882">
        <w:fldChar w:fldCharType="begin"/>
      </w:r>
      <w:r w:rsidR="00B04882">
        <w:instrText xml:space="preserve"> SEQ Listing \* ARABIC </w:instrText>
      </w:r>
      <w:r w:rsidR="00B04882">
        <w:fldChar w:fldCharType="separate"/>
      </w:r>
      <w:r>
        <w:rPr>
          <w:noProof/>
        </w:rPr>
        <w:t>12</w:t>
      </w:r>
      <w:r w:rsidR="00B04882">
        <w:rPr>
          <w:noProof/>
        </w:rPr>
        <w:fldChar w:fldCharType="end"/>
      </w:r>
    </w:p>
    <w:p w:rsidR="00C215E5" w:rsidRDefault="00C215E5" w:rsidP="00C215E5"/>
    <w:p w:rsidR="00C215E5" w:rsidRDefault="00C215E5" w:rsidP="00C215E5">
      <w:r>
        <w:rPr>
          <w:noProof/>
        </w:rPr>
        <w:lastRenderedPageBreak/>
        <w:drawing>
          <wp:inline distT="0" distB="0" distL="0" distR="0" wp14:anchorId="21E78B28" wp14:editId="4AD2355A">
            <wp:extent cx="5943600" cy="329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97555"/>
                    </a:xfrm>
                    <a:prstGeom prst="rect">
                      <a:avLst/>
                    </a:prstGeom>
                  </pic:spPr>
                </pic:pic>
              </a:graphicData>
            </a:graphic>
          </wp:inline>
        </w:drawing>
      </w:r>
    </w:p>
    <w:p w:rsidR="001F5687" w:rsidRDefault="001F5687" w:rsidP="00C215E5"/>
    <w:p w:rsidR="00C215E5" w:rsidRDefault="00C215E5" w:rsidP="00C215E5">
      <w:r>
        <w:t>Run the app and check the Map tab.</w:t>
      </w:r>
    </w:p>
    <w:p w:rsidR="001F5687" w:rsidRDefault="001F5687" w:rsidP="00C215E5"/>
    <w:p w:rsidR="00C215E5" w:rsidRPr="00B02D65" w:rsidRDefault="00C215E5" w:rsidP="00C215E5">
      <w:r>
        <w:rPr>
          <w:noProof/>
        </w:rPr>
        <w:drawing>
          <wp:inline distT="0" distB="0" distL="0" distR="0" wp14:anchorId="7D55A3E5" wp14:editId="597D7F1A">
            <wp:extent cx="5943600" cy="42341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34180"/>
                    </a:xfrm>
                    <a:prstGeom prst="rect">
                      <a:avLst/>
                    </a:prstGeom>
                  </pic:spPr>
                </pic:pic>
              </a:graphicData>
            </a:graphic>
          </wp:inline>
        </w:drawing>
      </w:r>
    </w:p>
    <w:p w:rsidR="00197EE8" w:rsidRDefault="00197EE8" w:rsidP="00D8797E">
      <w:pPr>
        <w:rPr>
          <w:rFonts w:asciiTheme="majorHAnsi" w:hAnsiTheme="majorHAnsi"/>
          <w:color w:val="1F497D" w:themeColor="text2"/>
          <w:kern w:val="32"/>
          <w:sz w:val="40"/>
          <w:szCs w:val="32"/>
          <w:lang w:val="en-AU" w:eastAsia="en-US"/>
        </w:rPr>
      </w:pPr>
    </w:p>
    <w:sectPr w:rsidR="00197EE8" w:rsidSect="004C06C3">
      <w:headerReference w:type="default" r:id="rId73"/>
      <w:footerReference w:type="default" r:id="rId74"/>
      <w:headerReference w:type="first" r:id="rId75"/>
      <w:footerReference w:type="first" r:id="rId76"/>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882" w:rsidRDefault="00B04882" w:rsidP="00851B1F">
      <w:r>
        <w:separator/>
      </w:r>
    </w:p>
  </w:endnote>
  <w:endnote w:type="continuationSeparator" w:id="0">
    <w:p w:rsidR="00B04882" w:rsidRDefault="00B04882"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3F0962">
          <w:rPr>
            <w:noProof/>
          </w:rPr>
          <w:t>4</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3F0962">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882" w:rsidRDefault="00B04882" w:rsidP="00851B1F">
      <w:r>
        <w:separator/>
      </w:r>
    </w:p>
  </w:footnote>
  <w:footnote w:type="continuationSeparator" w:id="0">
    <w:p w:rsidR="00B04882" w:rsidRDefault="00B04882"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2038350</wp:posOffset>
              </wp:positionH>
              <wp:positionV relativeFrom="paragraph">
                <wp:posOffset>111760</wp:posOffset>
              </wp:positionV>
              <wp:extent cx="4019550" cy="342900"/>
              <wp:effectExtent l="0" t="0" r="0"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955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292089" w:rsidP="00D040D0">
                          <w:pPr>
                            <w:jc w:val="right"/>
                            <w:rPr>
                              <w:lang w:val="en-GB"/>
                            </w:rPr>
                          </w:pPr>
                          <w:r>
                            <w:rPr>
                              <w:lang w:val="en-GB"/>
                            </w:rPr>
                            <w:t>SCP3C03</w:t>
                          </w:r>
                          <w:r w:rsidR="006E7418">
                            <w:rPr>
                              <w:lang w:val="en-GB"/>
                            </w:rPr>
                            <w:t xml:space="preserve"> – </w:t>
                          </w:r>
                          <w:r w:rsidR="009742BC">
                            <w:rPr>
                              <w:lang w:val="en-GB"/>
                            </w:rPr>
                            <w:t>Create an App Using the SAP Gateway System</w:t>
                          </w:r>
                        </w:p>
                        <w:p w:rsidR="006E7418" w:rsidRPr="00FD48F2" w:rsidRDefault="006E7418"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60.5pt;margin-top:8.8pt;width:316.5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" stroked="f">
              <v:fill opacity="0" color2="#767676" o:opacity2="0" rotate="t" focus="100%" type="gradient"/>
              <v:textbox>
                <w:txbxContent>
                  <w:p w:rsidR="006E7418" w:rsidRPr="00F40E10" w:rsidRDefault="00292089" w:rsidP="00D040D0">
                    <w:pPr>
                      <w:jc w:val="right"/>
                      <w:rPr>
                        <w:lang w:val="en-GB"/>
                      </w:rPr>
                    </w:pPr>
                    <w:r>
                      <w:rPr>
                        <w:lang w:val="en-GB"/>
                      </w:rPr>
                      <w:t>SCP3C03</w:t>
                    </w:r>
                    <w:r w:rsidR="006E7418">
                      <w:rPr>
                        <w:lang w:val="en-GB"/>
                      </w:rPr>
                      <w:t xml:space="preserve"> – </w:t>
                    </w:r>
                    <w:r w:rsidR="009742BC">
                      <w:rPr>
                        <w:lang w:val="en-GB"/>
                      </w:rPr>
                      <w:t>Create an App Using the SAP Gateway System</w:t>
                    </w:r>
                  </w:p>
                  <w:p w:rsidR="006E7418" w:rsidRPr="00FD48F2" w:rsidRDefault="006E7418"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32439"/>
    <w:multiLevelType w:val="hybridMultilevel"/>
    <w:tmpl w:val="98D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5"/>
  </w:num>
  <w:num w:numId="14">
    <w:abstractNumId w:val="21"/>
  </w:num>
  <w:num w:numId="15">
    <w:abstractNumId w:val="26"/>
  </w:num>
  <w:num w:numId="16">
    <w:abstractNumId w:val="12"/>
  </w:num>
  <w:num w:numId="17">
    <w:abstractNumId w:val="27"/>
  </w:num>
  <w:num w:numId="18">
    <w:abstractNumId w:val="22"/>
  </w:num>
  <w:num w:numId="19">
    <w:abstractNumId w:val="24"/>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390E"/>
    <w:rsid w:val="001000A8"/>
    <w:rsid w:val="00102443"/>
    <w:rsid w:val="00110690"/>
    <w:rsid w:val="00114FB7"/>
    <w:rsid w:val="001151DB"/>
    <w:rsid w:val="00117CE9"/>
    <w:rsid w:val="0012121F"/>
    <w:rsid w:val="001228DA"/>
    <w:rsid w:val="0012359D"/>
    <w:rsid w:val="001270A9"/>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3FFD"/>
    <w:rsid w:val="001F5687"/>
    <w:rsid w:val="001F56D4"/>
    <w:rsid w:val="001F63C3"/>
    <w:rsid w:val="002023B2"/>
    <w:rsid w:val="00202E4A"/>
    <w:rsid w:val="00213387"/>
    <w:rsid w:val="00213BF3"/>
    <w:rsid w:val="00227BA6"/>
    <w:rsid w:val="00233E31"/>
    <w:rsid w:val="00234454"/>
    <w:rsid w:val="00246B0D"/>
    <w:rsid w:val="0024716D"/>
    <w:rsid w:val="00251392"/>
    <w:rsid w:val="00257B89"/>
    <w:rsid w:val="0026170D"/>
    <w:rsid w:val="00274137"/>
    <w:rsid w:val="00274494"/>
    <w:rsid w:val="00274FBE"/>
    <w:rsid w:val="00280BFF"/>
    <w:rsid w:val="00281952"/>
    <w:rsid w:val="00282115"/>
    <w:rsid w:val="00283BB6"/>
    <w:rsid w:val="00292089"/>
    <w:rsid w:val="00293C9C"/>
    <w:rsid w:val="002A0147"/>
    <w:rsid w:val="002A713D"/>
    <w:rsid w:val="002B1260"/>
    <w:rsid w:val="002B253B"/>
    <w:rsid w:val="002B2F9C"/>
    <w:rsid w:val="002C4547"/>
    <w:rsid w:val="002C4A62"/>
    <w:rsid w:val="002C4DE4"/>
    <w:rsid w:val="002C6285"/>
    <w:rsid w:val="002D0E16"/>
    <w:rsid w:val="002F01F5"/>
    <w:rsid w:val="002F74D9"/>
    <w:rsid w:val="0030160A"/>
    <w:rsid w:val="003050DE"/>
    <w:rsid w:val="00323AB9"/>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0962"/>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F0AF9"/>
    <w:rsid w:val="00600E24"/>
    <w:rsid w:val="00603151"/>
    <w:rsid w:val="00606D81"/>
    <w:rsid w:val="00606E49"/>
    <w:rsid w:val="006071BB"/>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1D33"/>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74A4B"/>
    <w:rsid w:val="0078205E"/>
    <w:rsid w:val="007825E7"/>
    <w:rsid w:val="00782CAC"/>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2ECA"/>
    <w:rsid w:val="007F4133"/>
    <w:rsid w:val="00805836"/>
    <w:rsid w:val="00811959"/>
    <w:rsid w:val="008141EE"/>
    <w:rsid w:val="0082199D"/>
    <w:rsid w:val="008235D1"/>
    <w:rsid w:val="00832FD3"/>
    <w:rsid w:val="00835EBE"/>
    <w:rsid w:val="008370A9"/>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742BC"/>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A01382"/>
    <w:rsid w:val="00A01B84"/>
    <w:rsid w:val="00A05CB6"/>
    <w:rsid w:val="00A069B1"/>
    <w:rsid w:val="00A17055"/>
    <w:rsid w:val="00A20FFC"/>
    <w:rsid w:val="00A25545"/>
    <w:rsid w:val="00A25803"/>
    <w:rsid w:val="00A33E3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6E6"/>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04882"/>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5FAF"/>
    <w:rsid w:val="00BF7150"/>
    <w:rsid w:val="00C0686C"/>
    <w:rsid w:val="00C06B1A"/>
    <w:rsid w:val="00C07F72"/>
    <w:rsid w:val="00C11DF8"/>
    <w:rsid w:val="00C129C7"/>
    <w:rsid w:val="00C21245"/>
    <w:rsid w:val="00C215E5"/>
    <w:rsid w:val="00C26901"/>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7001C"/>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3B7"/>
    <w:rsid w:val="00CF55B0"/>
    <w:rsid w:val="00CF7B91"/>
    <w:rsid w:val="00D040D0"/>
    <w:rsid w:val="00D11F78"/>
    <w:rsid w:val="00D15F7A"/>
    <w:rsid w:val="00D23BD5"/>
    <w:rsid w:val="00D24BD1"/>
    <w:rsid w:val="00D3139E"/>
    <w:rsid w:val="00D36B38"/>
    <w:rsid w:val="00D436D5"/>
    <w:rsid w:val="00D5007E"/>
    <w:rsid w:val="00D51DA4"/>
    <w:rsid w:val="00D55671"/>
    <w:rsid w:val="00D574EA"/>
    <w:rsid w:val="00D650CC"/>
    <w:rsid w:val="00D70D01"/>
    <w:rsid w:val="00D72978"/>
    <w:rsid w:val="00D7361E"/>
    <w:rsid w:val="00D7446F"/>
    <w:rsid w:val="00D86875"/>
    <w:rsid w:val="00D8797E"/>
    <w:rsid w:val="00DA153E"/>
    <w:rsid w:val="00DB0AFA"/>
    <w:rsid w:val="00DB0F31"/>
    <w:rsid w:val="00DC32A2"/>
    <w:rsid w:val="00DC50B7"/>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E0C"/>
    <w:rsid w:val="00E23CD7"/>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1ABC"/>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22"/>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evelopers.google.com/maps/documentation/static-maps/intro"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gister.sapdevcenter.com/SUPSignForm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account.hanatrial.ondemand.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52E66-E25A-42E7-8FF8-3669F937E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134</TotalTime>
  <Pages>30</Pages>
  <Words>1947</Words>
  <Characters>11103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13024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8</cp:revision>
  <cp:lastPrinted>2015-06-30T17:05:00Z</cp:lastPrinted>
  <dcterms:created xsi:type="dcterms:W3CDTF">2017-12-17T14:35:00Z</dcterms:created>
  <dcterms:modified xsi:type="dcterms:W3CDTF">2018-01-08T17:55:00Z</dcterms:modified>
</cp:coreProperties>
</file>